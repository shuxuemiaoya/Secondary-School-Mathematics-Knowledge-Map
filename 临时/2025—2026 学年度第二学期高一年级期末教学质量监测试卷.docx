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985E0" w14:textId="77777777" w:rsidR="00BF03AC" w:rsidRPr="00BF03AC" w:rsidRDefault="00BF03AC" w:rsidP="00BF03AC">
      <w:pPr>
        <w:pStyle w:val="ab"/>
      </w:pPr>
      <w:bookmarkStart w:id="0" w:name="学年度第二学期高一年级期末教学质量监测试卷"/>
      <w:r w:rsidRPr="00BF03AC">
        <w:t xml:space="preserve">2025—2026 </w:t>
      </w:r>
      <w:r w:rsidRPr="00BF03AC">
        <w:t>学年度第二学期高一年级期末教学质量监测试卷</w:t>
      </w:r>
    </w:p>
    <w:p w14:paraId="7D61C8CC" w14:textId="77777777" w:rsidR="00BF03AC" w:rsidRPr="00BF03AC" w:rsidRDefault="00BF03AC" w:rsidP="00BF03AC">
      <w:pPr>
        <w:pStyle w:val="ab"/>
      </w:pPr>
      <w:bookmarkStart w:id="1" w:name="数学"/>
      <w:bookmarkEnd w:id="0"/>
      <w:r w:rsidRPr="00BF03AC">
        <w:t>数学</w:t>
      </w:r>
    </w:p>
    <w:p w14:paraId="2B614601" w14:textId="77777777" w:rsidR="00BF03AC" w:rsidRPr="00BF03AC" w:rsidRDefault="00BF03AC" w:rsidP="00BF03AC">
      <w:pPr>
        <w:pStyle w:val="ad"/>
        <w:rPr>
          <w:lang w:val="en-US"/>
        </w:rPr>
      </w:pPr>
      <w:r w:rsidRPr="00BF03AC">
        <w:rPr>
          <w:lang w:val="en-US"/>
        </w:rPr>
        <w:t>注意事项：</w:t>
      </w:r>
    </w:p>
    <w:p w14:paraId="4DC74CA2" w14:textId="77777777" w:rsidR="00BF03AC" w:rsidRPr="00BF03AC" w:rsidRDefault="00BF03AC" w:rsidP="00BF03AC">
      <w:pPr>
        <w:pStyle w:val="ad"/>
        <w:numPr>
          <w:ilvl w:val="0"/>
          <w:numId w:val="19"/>
        </w:numPr>
        <w:ind w:firstLineChars="200" w:firstLine="480"/>
      </w:pPr>
      <w:r w:rsidRPr="00BF03AC">
        <w:t>考生答卷</w:t>
      </w:r>
      <w:proofErr w:type="gramStart"/>
      <w:r w:rsidRPr="00BF03AC">
        <w:t>前</w:t>
      </w:r>
      <w:r w:rsidRPr="00BF03AC">
        <w:t>,</w:t>
      </w:r>
      <w:proofErr w:type="gramEnd"/>
      <w:r w:rsidRPr="00BF03AC">
        <w:t>务必将自己的姓名、座位号写在答题卡上。将条形码粘贴在规定区域本试卷满分</w:t>
      </w:r>
      <w:r w:rsidRPr="00BF03AC">
        <w:t xml:space="preserve"> 150 </w:t>
      </w:r>
      <w:proofErr w:type="gramStart"/>
      <w:r w:rsidRPr="00BF03AC">
        <w:t>分</w:t>
      </w:r>
      <w:r w:rsidRPr="00BF03AC">
        <w:t>,</w:t>
      </w:r>
      <w:proofErr w:type="gramEnd"/>
      <w:r w:rsidRPr="00BF03AC">
        <w:t>考试时间</w:t>
      </w:r>
      <w:r w:rsidRPr="00BF03AC">
        <w:t xml:space="preserve"> 120 </w:t>
      </w:r>
      <w:r w:rsidRPr="00BF03AC">
        <w:t>分钟。</w:t>
      </w:r>
    </w:p>
    <w:p w14:paraId="71D3CC7F" w14:textId="77777777" w:rsidR="00BF03AC" w:rsidRPr="00BF03AC" w:rsidRDefault="00BF03AC" w:rsidP="00BF03AC">
      <w:pPr>
        <w:pStyle w:val="ad"/>
        <w:numPr>
          <w:ilvl w:val="0"/>
          <w:numId w:val="19"/>
        </w:numPr>
        <w:ind w:firstLineChars="200" w:firstLine="480"/>
        <w:rPr>
          <w:lang w:val="en-US"/>
        </w:rPr>
      </w:pPr>
      <w:r w:rsidRPr="00BF03AC">
        <w:t>做选择题</w:t>
      </w:r>
      <w:proofErr w:type="gramStart"/>
      <w:r w:rsidRPr="00BF03AC">
        <w:t>时</w:t>
      </w:r>
      <w:r w:rsidRPr="00BF03AC">
        <w:t>,</w:t>
      </w:r>
      <w:proofErr w:type="gramEnd"/>
      <w:r w:rsidRPr="00BF03AC">
        <w:t xml:space="preserve"> </w:t>
      </w:r>
      <w:r w:rsidRPr="00BF03AC">
        <w:t>选出每小题答案</w:t>
      </w:r>
      <w:proofErr w:type="gramStart"/>
      <w:r w:rsidRPr="00BF03AC">
        <w:t>后</w:t>
      </w:r>
      <w:r w:rsidRPr="00BF03AC">
        <w:t>,</w:t>
      </w:r>
      <w:proofErr w:type="gramEnd"/>
      <w:r w:rsidRPr="00BF03AC">
        <w:t xml:space="preserve"> </w:t>
      </w:r>
      <w:r w:rsidRPr="00BF03AC">
        <w:t>用铅笔把答题卡上对应题目的答案标号涂黑。如</w:t>
      </w:r>
      <w:proofErr w:type="gramStart"/>
      <w:r w:rsidRPr="00BF03AC">
        <w:t>改动</w:t>
      </w:r>
      <w:r w:rsidRPr="00BF03AC">
        <w:t>,</w:t>
      </w:r>
      <w:proofErr w:type="gramEnd"/>
      <w:r w:rsidRPr="00BF03AC">
        <w:t xml:space="preserve"> </w:t>
      </w:r>
      <w:r w:rsidRPr="00BF03AC">
        <w:t>用橡皮擦干净</w:t>
      </w:r>
      <w:proofErr w:type="gramStart"/>
      <w:r w:rsidRPr="00BF03AC">
        <w:t>后</w:t>
      </w:r>
      <w:r w:rsidRPr="00BF03AC">
        <w:t>,</w:t>
      </w:r>
      <w:proofErr w:type="gramEnd"/>
      <w:r w:rsidRPr="00BF03AC">
        <w:t xml:space="preserve"> </w:t>
      </w:r>
      <w:r w:rsidRPr="00BF03AC">
        <w:t>再选涂其他答案标号。</w:t>
      </w:r>
      <w:r w:rsidRPr="00BF03AC">
        <w:rPr>
          <w:lang w:val="en-US"/>
        </w:rPr>
        <w:t>写在本试卷上无效。</w:t>
      </w:r>
    </w:p>
    <w:p w14:paraId="47E6DFAA" w14:textId="77777777" w:rsidR="00BF03AC" w:rsidRDefault="00BF03AC" w:rsidP="00E07A29">
      <w:pPr>
        <w:pStyle w:val="ad"/>
        <w:numPr>
          <w:ilvl w:val="0"/>
          <w:numId w:val="19"/>
        </w:numPr>
        <w:ind w:firstLineChars="200" w:firstLine="480"/>
      </w:pPr>
      <w:r w:rsidRPr="00BF03AC">
        <w:t>回答非选择题时，将答案写在答题卡的规定区域内，写在本试卷上无效。</w:t>
      </w:r>
    </w:p>
    <w:p w14:paraId="287AA7DA" w14:textId="6BF24250" w:rsidR="00BF03AC" w:rsidRPr="00BF03AC" w:rsidRDefault="00BF03AC" w:rsidP="00E07A29">
      <w:pPr>
        <w:pStyle w:val="ad"/>
        <w:numPr>
          <w:ilvl w:val="0"/>
          <w:numId w:val="19"/>
        </w:numPr>
        <w:ind w:firstLineChars="200" w:firstLine="480"/>
      </w:pPr>
      <w:r w:rsidRPr="00BF03AC">
        <w:t>考试结束后，将答题卡交回。</w:t>
      </w:r>
    </w:p>
    <w:p w14:paraId="04862DB7" w14:textId="77777777" w:rsidR="00BF03AC" w:rsidRPr="001168B8" w:rsidRDefault="00BF03AC" w:rsidP="00BF03AC">
      <w:pPr>
        <w:pStyle w:val="ad"/>
        <w:rPr>
          <w:sz w:val="28"/>
        </w:rPr>
      </w:pPr>
      <w:bookmarkStart w:id="2" w:name="X453c1be67125da6a33a82929f969a882220802a"/>
      <w:r w:rsidRPr="001168B8">
        <w:rPr>
          <w:sz w:val="28"/>
        </w:rPr>
        <w:t>一、</w:t>
      </w:r>
      <w:proofErr w:type="gramStart"/>
      <w:r w:rsidRPr="001168B8">
        <w:rPr>
          <w:sz w:val="28"/>
        </w:rPr>
        <w:t>选择题</w:t>
      </w:r>
      <w:r w:rsidRPr="001168B8">
        <w:rPr>
          <w:sz w:val="28"/>
        </w:rPr>
        <w:t>:</w:t>
      </w:r>
      <w:proofErr w:type="gramEnd"/>
      <w:r w:rsidRPr="001168B8">
        <w:rPr>
          <w:sz w:val="28"/>
        </w:rPr>
        <w:t>本题共</w:t>
      </w:r>
      <w:r w:rsidRPr="001168B8">
        <w:rPr>
          <w:sz w:val="28"/>
        </w:rPr>
        <w:t>8</w:t>
      </w:r>
      <w:r w:rsidRPr="001168B8">
        <w:rPr>
          <w:sz w:val="28"/>
        </w:rPr>
        <w:t>小</w:t>
      </w:r>
      <w:proofErr w:type="gramStart"/>
      <w:r w:rsidRPr="001168B8">
        <w:rPr>
          <w:sz w:val="28"/>
        </w:rPr>
        <w:t>题</w:t>
      </w:r>
      <w:r w:rsidRPr="001168B8">
        <w:rPr>
          <w:sz w:val="28"/>
        </w:rPr>
        <w:t>,</w:t>
      </w:r>
      <w:proofErr w:type="gramEnd"/>
      <w:r w:rsidRPr="001168B8">
        <w:rPr>
          <w:sz w:val="28"/>
        </w:rPr>
        <w:t>每小题</w:t>
      </w:r>
      <w:r w:rsidRPr="001168B8">
        <w:rPr>
          <w:sz w:val="28"/>
        </w:rPr>
        <w:t>5</w:t>
      </w:r>
      <w:proofErr w:type="gramStart"/>
      <w:r w:rsidRPr="001168B8">
        <w:rPr>
          <w:sz w:val="28"/>
        </w:rPr>
        <w:t>分</w:t>
      </w:r>
      <w:r w:rsidRPr="001168B8">
        <w:rPr>
          <w:sz w:val="28"/>
        </w:rPr>
        <w:t>,</w:t>
      </w:r>
      <w:proofErr w:type="gramEnd"/>
      <w:r w:rsidRPr="001168B8">
        <w:rPr>
          <w:sz w:val="28"/>
        </w:rPr>
        <w:t>共</w:t>
      </w:r>
      <w:r w:rsidRPr="001168B8">
        <w:rPr>
          <w:sz w:val="28"/>
        </w:rPr>
        <w:t>40</w:t>
      </w:r>
      <w:proofErr w:type="gramStart"/>
      <w:r w:rsidRPr="001168B8">
        <w:rPr>
          <w:sz w:val="28"/>
        </w:rPr>
        <w:t>分</w:t>
      </w:r>
      <w:r w:rsidRPr="001168B8">
        <w:rPr>
          <w:sz w:val="28"/>
        </w:rPr>
        <w:t>.</w:t>
      </w:r>
      <w:proofErr w:type="gramEnd"/>
      <w:r w:rsidRPr="001168B8">
        <w:rPr>
          <w:sz w:val="28"/>
        </w:rPr>
        <w:t>在每小题给出的四个选项</w:t>
      </w:r>
      <w:proofErr w:type="gramStart"/>
      <w:r w:rsidRPr="001168B8">
        <w:rPr>
          <w:sz w:val="28"/>
        </w:rPr>
        <w:t>中</w:t>
      </w:r>
      <w:r w:rsidRPr="001168B8">
        <w:rPr>
          <w:sz w:val="28"/>
        </w:rPr>
        <w:t>,</w:t>
      </w:r>
      <w:proofErr w:type="gramEnd"/>
      <w:r w:rsidRPr="001168B8">
        <w:rPr>
          <w:sz w:val="28"/>
        </w:rPr>
        <w:t>只有一项是合题目要求</w:t>
      </w:r>
      <w:proofErr w:type="gramStart"/>
      <w:r w:rsidRPr="001168B8">
        <w:rPr>
          <w:sz w:val="28"/>
        </w:rPr>
        <w:t>的</w:t>
      </w:r>
      <w:r w:rsidRPr="001168B8">
        <w:rPr>
          <w:sz w:val="28"/>
        </w:rPr>
        <w:t>.</w:t>
      </w:r>
      <w:proofErr w:type="gramEnd"/>
    </w:p>
    <w:p w14:paraId="2A947EF4" w14:textId="04C48C76" w:rsidR="00BF03AC" w:rsidRPr="00BF03AC" w:rsidRDefault="00BF03AC" w:rsidP="001168B8">
      <w:pPr>
        <w:pStyle w:val="1"/>
        <w:spacing w:after="168"/>
      </w:pPr>
      <w:r w:rsidRPr="00BF03AC">
        <w:rPr>
          <w:rStyle w:val="12"/>
        </w:rPr>
        <w:t>已知复数</w:t>
      </w:r>
      <w:r w:rsidRPr="00BF03AC">
        <w:rPr>
          <w:rStyle w:val="12"/>
        </w:rPr>
        <w:t xml:space="preserve"> z </w:t>
      </w:r>
      <w:r w:rsidRPr="00BF03AC">
        <w:rPr>
          <w:rStyle w:val="12"/>
        </w:rPr>
        <w:t>满足</w:t>
      </w:r>
      <w:r w:rsidRPr="00BF03AC">
        <w:rPr>
          <w:rStyle w:val="12"/>
        </w:rPr>
        <w:t xml:space="preserve"> </w:t>
      </w:r>
      <m:oMath>
        <m:r>
          <w:rPr>
            <w:rStyle w:val="12"/>
            <w:rFonts w:ascii="Cambria Math" w:hAnsi="Cambria Math"/>
          </w:rPr>
          <m:t>z</m:t>
        </m:r>
        <m:r>
          <m:rPr>
            <m:sty m:val="p"/>
          </m:rPr>
          <w:rPr>
            <w:rStyle w:val="12"/>
            <w:rFonts w:ascii="Cambria Math" w:hAnsi="Cambria Math"/>
          </w:rPr>
          <m:t>=</m:t>
        </m:r>
        <m:f>
          <m:fPr>
            <m:ctrlPr>
              <w:rPr>
                <w:rStyle w:val="12"/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Style w:val="12"/>
                <w:rFonts w:ascii="Cambria Math" w:hAnsi="Cambria Math"/>
              </w:rPr>
              <m:t>3-</m:t>
            </m:r>
            <m:r>
              <w:rPr>
                <w:rStyle w:val="12"/>
                <w:rFonts w:ascii="Cambria Math" w:hAnsi="Cambria Math"/>
              </w:rPr>
              <m:t>i</m:t>
            </m:r>
          </m:num>
          <m:den>
            <m:r>
              <m:rPr>
                <m:sty m:val="p"/>
              </m:rPr>
              <w:rPr>
                <w:rStyle w:val="12"/>
                <w:rFonts w:ascii="Cambria Math" w:hAnsi="Cambria Math"/>
              </w:rPr>
              <m:t>1+</m:t>
            </m:r>
            <m:r>
              <w:rPr>
                <w:rStyle w:val="12"/>
                <w:rFonts w:ascii="Cambria Math" w:hAnsi="Cambria Math"/>
              </w:rPr>
              <m:t>i</m:t>
            </m:r>
          </m:den>
        </m:f>
      </m:oMath>
      <w:r w:rsidRPr="00BF03AC">
        <w:rPr>
          <w:rStyle w:val="12"/>
        </w:rPr>
        <w:t xml:space="preserve"> </w:t>
      </w:r>
      <w:proofErr w:type="gramStart"/>
      <w:r w:rsidRPr="00BF03AC">
        <w:rPr>
          <w:rStyle w:val="12"/>
        </w:rPr>
        <w:t>(</w:t>
      </w:r>
      <w:r w:rsidRPr="00BF03AC">
        <w:rPr>
          <w:rStyle w:val="12"/>
        </w:rPr>
        <w:t>其中</w:t>
      </w:r>
      <w:r w:rsidRPr="00BF03AC">
        <w:rPr>
          <w:rStyle w:val="12"/>
        </w:rPr>
        <w:t xml:space="preserve"> i </w:t>
      </w:r>
      <w:r w:rsidRPr="00BF03AC">
        <w:rPr>
          <w:rStyle w:val="12"/>
        </w:rPr>
        <w:t>为虚数单位</w:t>
      </w:r>
      <w:r w:rsidRPr="00BF03AC">
        <w:rPr>
          <w:rStyle w:val="12"/>
        </w:rPr>
        <w:t>)</w:t>
      </w:r>
      <w:proofErr w:type="gramEnd"/>
      <w:r w:rsidRPr="00BF03AC">
        <w:rPr>
          <w:rStyle w:val="12"/>
        </w:rPr>
        <w:t>，则</w:t>
      </w:r>
      <w:r w:rsidRPr="00BF03AC">
        <w:rPr>
          <w:rStyle w:val="12"/>
        </w:rPr>
        <w:t xml:space="preserve"> </w:t>
      </w:r>
      <m:oMath>
        <m:r>
          <m:rPr>
            <m:sty m:val="p"/>
          </m:rPr>
          <w:rPr>
            <w:rStyle w:val="12"/>
            <w:rFonts w:ascii="Cambria Math" w:hAnsi="Cambria Math"/>
          </w:rPr>
          <m:t>|</m:t>
        </m:r>
        <m:r>
          <w:rPr>
            <w:rStyle w:val="12"/>
            <w:rFonts w:ascii="Cambria Math" w:hAnsi="Cambria Math"/>
          </w:rPr>
          <m:t>z</m:t>
        </m:r>
        <m:r>
          <m:rPr>
            <m:sty m:val="p"/>
          </m:rPr>
          <w:rPr>
            <w:rStyle w:val="12"/>
            <w:rFonts w:ascii="Cambria Math" w:hAnsi="Cambria Math"/>
          </w:rPr>
          <m:t>|=</m:t>
        </m:r>
      </m:oMath>
      <w:r w:rsidRPr="00BF03AC">
        <w:rPr>
          <w:rStyle w:val="12"/>
        </w:rPr>
        <w:t xml:space="preserve"> </w:t>
      </w:r>
      <w:r w:rsidRPr="00BF03AC">
        <w:br/>
        <w:t xml:space="preserve">A.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 w:rsidRPr="00BF03AC">
        <w:t xml:space="preserve"> </w:t>
      </w:r>
      <w:r w:rsidRPr="00BF03AC">
        <w:tab/>
        <w:t>B. 2</w:t>
      </w:r>
      <w:r w:rsidRPr="00BF03AC">
        <w:tab/>
        <w:t xml:space="preserve">C.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5</m:t>
            </m:r>
          </m:e>
        </m:rad>
      </m:oMath>
      <w:r w:rsidRPr="00BF03AC">
        <w:t xml:space="preserve"> </w:t>
      </w:r>
      <w:r w:rsidRPr="00BF03AC">
        <w:tab/>
        <w:t xml:space="preserve">D.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10</m:t>
            </m:r>
          </m:e>
        </m:rad>
      </m:oMath>
    </w:p>
    <w:p w14:paraId="1DD71655" w14:textId="35DD2A50" w:rsidR="00BF03AC" w:rsidRPr="00BF03AC" w:rsidRDefault="00BF03AC" w:rsidP="001168B8">
      <w:pPr>
        <w:pStyle w:val="1"/>
        <w:spacing w:after="168"/>
      </w:pPr>
      <w:r w:rsidRPr="00BF03AC">
        <w:t>已知向量</w:t>
      </w:r>
      <w:r w:rsidRPr="00BF03AC">
        <w:t xml:space="preserve">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),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 w:cs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proofErr w:type="gramStart"/>
      <w:r w:rsidRPr="00BF03AC">
        <w:t xml:space="preserve"> ,</w:t>
      </w:r>
      <w:proofErr w:type="gramEnd"/>
      <w:r w:rsidRPr="00BF03AC">
        <w:t xml:space="preserve"> </w:t>
      </w:r>
      <w:r w:rsidRPr="00BF03AC">
        <w:t>且</w:t>
      </w:r>
      <w:r w:rsidRPr="00BF03AC">
        <w:t xml:space="preserve">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//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</m:oMath>
      <w:proofErr w:type="gramStart"/>
      <w:r w:rsidRPr="00BF03AC">
        <w:t xml:space="preserve"> ,</w:t>
      </w:r>
      <w:proofErr w:type="gramEnd"/>
      <w:r w:rsidRPr="00BF03AC">
        <w:t xml:space="preserve"> </w:t>
      </w:r>
      <w:r w:rsidRPr="00BF03AC">
        <w:t>则</w:t>
      </w:r>
      <w:r w:rsidRPr="00BF03AC">
        <w:t xml:space="preserve">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</m:oMath>
      <w:r w:rsidRPr="00BF03AC">
        <w:t xml:space="preserve"> </w:t>
      </w:r>
      <w:r w:rsidRPr="00BF03AC">
        <w:br/>
        <w:t xml:space="preserve">A. 12 </w:t>
      </w:r>
      <w:r w:rsidRPr="00BF03AC">
        <w:tab/>
        <w:t xml:space="preserve">B. 10 </w:t>
      </w:r>
      <w:r w:rsidRPr="00BF03AC">
        <w:tab/>
        <w:t xml:space="preserve">C. 8 </w:t>
      </w:r>
      <w:r w:rsidRPr="00BF03AC">
        <w:tab/>
        <w:t>D. 4</w:t>
      </w:r>
    </w:p>
    <w:p w14:paraId="5F710C72" w14:textId="77777777" w:rsidR="00BF03AC" w:rsidRPr="00BF03AC" w:rsidRDefault="00BF03AC" w:rsidP="001168B8">
      <w:pPr>
        <w:pStyle w:val="1"/>
        <w:spacing w:after="168"/>
      </w:pPr>
      <w:r w:rsidRPr="00BF03AC">
        <w:t>某校从</w:t>
      </w:r>
      <w:r w:rsidRPr="00BF03AC">
        <w:t xml:space="preserve"> 500 </w:t>
      </w:r>
      <w:r w:rsidRPr="00BF03AC">
        <w:t>名同学中用随机数法抽取</w:t>
      </w:r>
      <w:r w:rsidRPr="00BF03AC">
        <w:t xml:space="preserve"> 30 </w:t>
      </w:r>
      <w:r w:rsidRPr="00BF03AC">
        <w:t>人参加一项</w:t>
      </w:r>
      <w:proofErr w:type="gramStart"/>
      <w:r w:rsidRPr="00BF03AC">
        <w:t>调查</w:t>
      </w:r>
      <w:r w:rsidRPr="00BF03AC">
        <w:t>.</w:t>
      </w:r>
      <w:proofErr w:type="gramEnd"/>
      <w:r w:rsidRPr="00BF03AC">
        <w:t xml:space="preserve"> </w:t>
      </w:r>
      <w:r w:rsidRPr="00BF03AC">
        <w:t>将这</w:t>
      </w:r>
      <w:r w:rsidRPr="00BF03AC">
        <w:t xml:space="preserve"> 500 </w:t>
      </w:r>
      <w:r w:rsidRPr="00BF03AC">
        <w:t>名同学编号为</w:t>
      </w:r>
      <w:r w:rsidRPr="00BF03AC">
        <w:t xml:space="preserve"> 00</w:t>
      </w:r>
      <w:r>
        <w:rPr>
          <w:rFonts w:hint="eastAsia"/>
        </w:rPr>
        <w:t>1,</w:t>
      </w:r>
      <w:r w:rsidRPr="00BF03AC">
        <w:t xml:space="preserve"> 002, …500, </w:t>
      </w:r>
      <w:r w:rsidRPr="00BF03AC">
        <w:t>假设从第</w:t>
      </w:r>
      <w:r w:rsidRPr="00BF03AC">
        <w:t xml:space="preserve"> 1 </w:t>
      </w:r>
      <w:r w:rsidRPr="00BF03AC">
        <w:t>行第</w:t>
      </w:r>
      <w:r w:rsidRPr="00BF03AC">
        <w:t xml:space="preserve"> 4 </w:t>
      </w:r>
      <w:r w:rsidRPr="00BF03AC">
        <w:t>列的数字</w:t>
      </w:r>
      <w:proofErr w:type="gramStart"/>
      <w:r w:rsidRPr="00BF03AC">
        <w:t>开始</w:t>
      </w:r>
      <w:r w:rsidRPr="00BF03AC">
        <w:t>,</w:t>
      </w:r>
      <w:proofErr w:type="gramEnd"/>
      <w:r w:rsidRPr="00BF03AC">
        <w:t xml:space="preserve"> </w:t>
      </w:r>
      <w:r w:rsidRPr="00BF03AC">
        <w:t>则第</w:t>
      </w:r>
      <w:r w:rsidRPr="00BF03AC">
        <w:t xml:space="preserve"> 5 </w:t>
      </w:r>
      <w:r w:rsidRPr="00BF03AC">
        <w:t>个被抽到的同学的编号为</w:t>
      </w:r>
      <w:r w:rsidRPr="00BF03AC">
        <w:t xml:space="preserve"> </w:t>
      </w:r>
    </w:p>
    <w:tbl>
      <w:tblPr>
        <w:tblStyle w:val="aff0"/>
        <w:tblW w:w="0" w:type="auto"/>
        <w:tblInd w:w="4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94"/>
        <w:gridCol w:w="794"/>
        <w:gridCol w:w="794"/>
        <w:gridCol w:w="794"/>
        <w:gridCol w:w="794"/>
        <w:gridCol w:w="794"/>
      </w:tblGrid>
      <w:tr w:rsidR="00BF03AC" w:rsidRPr="001168B8" w14:paraId="6CBBADB6" w14:textId="77777777" w:rsidTr="001168B8">
        <w:trPr>
          <w:trHeight w:val="397"/>
        </w:trPr>
        <w:tc>
          <w:tcPr>
            <w:tcW w:w="794" w:type="dxa"/>
            <w:vAlign w:val="center"/>
          </w:tcPr>
          <w:p w14:paraId="284FDDC8" w14:textId="77777777" w:rsidR="00BF03AC" w:rsidRPr="001168B8" w:rsidRDefault="00BF03AC" w:rsidP="001168B8">
            <w:pPr>
              <w:pStyle w:val="1"/>
              <w:numPr>
                <w:ilvl w:val="0"/>
                <w:numId w:val="0"/>
              </w:numPr>
              <w:spacing w:after="168"/>
            </w:pPr>
            <w:r w:rsidRPr="001168B8">
              <w:t>3484</w:t>
            </w:r>
          </w:p>
        </w:tc>
        <w:tc>
          <w:tcPr>
            <w:tcW w:w="794" w:type="dxa"/>
            <w:vAlign w:val="center"/>
          </w:tcPr>
          <w:p w14:paraId="1AFC1414" w14:textId="77777777" w:rsidR="00BF03AC" w:rsidRPr="001168B8" w:rsidRDefault="00BF03AC" w:rsidP="001168B8">
            <w:pPr>
              <w:pStyle w:val="1"/>
              <w:numPr>
                <w:ilvl w:val="0"/>
                <w:numId w:val="0"/>
              </w:numPr>
              <w:spacing w:after="168"/>
            </w:pPr>
            <w:r w:rsidRPr="001168B8">
              <w:t>4217</w:t>
            </w:r>
          </w:p>
        </w:tc>
        <w:tc>
          <w:tcPr>
            <w:tcW w:w="794" w:type="dxa"/>
            <w:vAlign w:val="center"/>
          </w:tcPr>
          <w:p w14:paraId="539B159C" w14:textId="77777777" w:rsidR="00BF03AC" w:rsidRPr="001168B8" w:rsidRDefault="00BF03AC" w:rsidP="001168B8">
            <w:pPr>
              <w:pStyle w:val="1"/>
              <w:numPr>
                <w:ilvl w:val="0"/>
                <w:numId w:val="0"/>
              </w:numPr>
              <w:spacing w:after="168"/>
            </w:pPr>
            <w:r w:rsidRPr="001168B8">
              <w:t>5572</w:t>
            </w:r>
          </w:p>
        </w:tc>
        <w:tc>
          <w:tcPr>
            <w:tcW w:w="794" w:type="dxa"/>
            <w:vAlign w:val="center"/>
          </w:tcPr>
          <w:p w14:paraId="7F98F369" w14:textId="77777777" w:rsidR="00BF03AC" w:rsidRPr="001168B8" w:rsidRDefault="00BF03AC" w:rsidP="001168B8">
            <w:pPr>
              <w:pStyle w:val="1"/>
              <w:numPr>
                <w:ilvl w:val="0"/>
                <w:numId w:val="0"/>
              </w:numPr>
              <w:spacing w:after="168"/>
            </w:pPr>
            <w:r w:rsidRPr="001168B8">
              <w:t>1754</w:t>
            </w:r>
          </w:p>
        </w:tc>
        <w:tc>
          <w:tcPr>
            <w:tcW w:w="794" w:type="dxa"/>
            <w:vAlign w:val="center"/>
          </w:tcPr>
          <w:p w14:paraId="29BEF902" w14:textId="77777777" w:rsidR="00BF03AC" w:rsidRPr="001168B8" w:rsidRDefault="00BF03AC" w:rsidP="001168B8">
            <w:pPr>
              <w:pStyle w:val="1"/>
              <w:numPr>
                <w:ilvl w:val="0"/>
                <w:numId w:val="0"/>
              </w:numPr>
              <w:spacing w:after="168"/>
            </w:pPr>
            <w:r w:rsidRPr="001168B8">
              <w:t>5560</w:t>
            </w:r>
          </w:p>
        </w:tc>
        <w:tc>
          <w:tcPr>
            <w:tcW w:w="794" w:type="dxa"/>
            <w:vAlign w:val="center"/>
          </w:tcPr>
          <w:p w14:paraId="1E6390EE" w14:textId="77777777" w:rsidR="00BF03AC" w:rsidRPr="001168B8" w:rsidRDefault="00BF03AC" w:rsidP="001168B8">
            <w:pPr>
              <w:pStyle w:val="1"/>
              <w:numPr>
                <w:ilvl w:val="0"/>
                <w:numId w:val="0"/>
              </w:numPr>
              <w:spacing w:after="168"/>
            </w:pPr>
            <w:r w:rsidRPr="001168B8">
              <w:t>8331</w:t>
            </w:r>
          </w:p>
        </w:tc>
      </w:tr>
      <w:tr w:rsidR="00BF03AC" w:rsidRPr="001168B8" w14:paraId="092CA58C" w14:textId="77777777" w:rsidTr="001168B8">
        <w:trPr>
          <w:trHeight w:val="397"/>
        </w:trPr>
        <w:tc>
          <w:tcPr>
            <w:tcW w:w="794" w:type="dxa"/>
            <w:vAlign w:val="center"/>
          </w:tcPr>
          <w:p w14:paraId="7704023F" w14:textId="77777777" w:rsidR="00BF03AC" w:rsidRPr="001168B8" w:rsidRDefault="00BF03AC" w:rsidP="001168B8">
            <w:pPr>
              <w:pStyle w:val="1"/>
              <w:numPr>
                <w:ilvl w:val="0"/>
                <w:numId w:val="0"/>
              </w:numPr>
              <w:spacing w:after="168"/>
            </w:pPr>
            <w:r w:rsidRPr="001168B8">
              <w:t>0474</w:t>
            </w:r>
          </w:p>
        </w:tc>
        <w:tc>
          <w:tcPr>
            <w:tcW w:w="794" w:type="dxa"/>
            <w:vAlign w:val="center"/>
          </w:tcPr>
          <w:p w14:paraId="6FD710B6" w14:textId="77777777" w:rsidR="00BF03AC" w:rsidRPr="001168B8" w:rsidRDefault="00BF03AC" w:rsidP="001168B8">
            <w:pPr>
              <w:pStyle w:val="1"/>
              <w:numPr>
                <w:ilvl w:val="0"/>
                <w:numId w:val="0"/>
              </w:numPr>
              <w:spacing w:after="168"/>
            </w:pPr>
            <w:r w:rsidRPr="001168B8">
              <w:t>4767</w:t>
            </w:r>
          </w:p>
        </w:tc>
        <w:tc>
          <w:tcPr>
            <w:tcW w:w="794" w:type="dxa"/>
            <w:vAlign w:val="center"/>
          </w:tcPr>
          <w:p w14:paraId="28A910A0" w14:textId="77777777" w:rsidR="00BF03AC" w:rsidRPr="001168B8" w:rsidRDefault="00BF03AC" w:rsidP="001168B8">
            <w:pPr>
              <w:pStyle w:val="1"/>
              <w:numPr>
                <w:ilvl w:val="0"/>
                <w:numId w:val="0"/>
              </w:numPr>
              <w:spacing w:after="168"/>
            </w:pPr>
            <w:r w:rsidRPr="001168B8">
              <w:t>2176</w:t>
            </w:r>
          </w:p>
        </w:tc>
        <w:tc>
          <w:tcPr>
            <w:tcW w:w="794" w:type="dxa"/>
            <w:vAlign w:val="center"/>
          </w:tcPr>
          <w:p w14:paraId="78EFA35D" w14:textId="77777777" w:rsidR="00BF03AC" w:rsidRPr="001168B8" w:rsidRDefault="00BF03AC" w:rsidP="001168B8">
            <w:pPr>
              <w:pStyle w:val="1"/>
              <w:numPr>
                <w:ilvl w:val="0"/>
                <w:numId w:val="0"/>
              </w:numPr>
              <w:spacing w:after="168"/>
            </w:pPr>
            <w:r w:rsidRPr="001168B8">
              <w:t>3350</w:t>
            </w:r>
          </w:p>
        </w:tc>
        <w:tc>
          <w:tcPr>
            <w:tcW w:w="794" w:type="dxa"/>
            <w:vAlign w:val="center"/>
          </w:tcPr>
          <w:p w14:paraId="1C5B0D70" w14:textId="77777777" w:rsidR="00BF03AC" w:rsidRPr="001168B8" w:rsidRDefault="00BF03AC" w:rsidP="001168B8">
            <w:pPr>
              <w:pStyle w:val="1"/>
              <w:numPr>
                <w:ilvl w:val="0"/>
                <w:numId w:val="0"/>
              </w:numPr>
              <w:spacing w:after="168"/>
            </w:pPr>
            <w:r w:rsidRPr="001168B8">
              <w:t>2583</w:t>
            </w:r>
          </w:p>
        </w:tc>
        <w:tc>
          <w:tcPr>
            <w:tcW w:w="794" w:type="dxa"/>
            <w:vAlign w:val="center"/>
          </w:tcPr>
          <w:p w14:paraId="6C1F55D4" w14:textId="77777777" w:rsidR="00BF03AC" w:rsidRPr="001168B8" w:rsidRDefault="00BF03AC" w:rsidP="001168B8">
            <w:pPr>
              <w:pStyle w:val="1"/>
              <w:numPr>
                <w:ilvl w:val="0"/>
                <w:numId w:val="0"/>
              </w:numPr>
              <w:spacing w:after="168"/>
            </w:pPr>
            <w:r w:rsidRPr="001168B8">
              <w:t>9212</w:t>
            </w:r>
          </w:p>
        </w:tc>
      </w:tr>
      <w:tr w:rsidR="00BF03AC" w:rsidRPr="001168B8" w14:paraId="48819B01" w14:textId="77777777" w:rsidTr="001168B8">
        <w:trPr>
          <w:trHeight w:val="397"/>
        </w:trPr>
        <w:tc>
          <w:tcPr>
            <w:tcW w:w="794" w:type="dxa"/>
            <w:vAlign w:val="center"/>
          </w:tcPr>
          <w:p w14:paraId="10D7A555" w14:textId="77777777" w:rsidR="00BF03AC" w:rsidRPr="001168B8" w:rsidRDefault="00BF03AC" w:rsidP="001168B8">
            <w:pPr>
              <w:pStyle w:val="1"/>
              <w:numPr>
                <w:ilvl w:val="0"/>
                <w:numId w:val="0"/>
              </w:numPr>
              <w:spacing w:after="168"/>
            </w:pPr>
            <w:r w:rsidRPr="001168B8">
              <w:t>0676</w:t>
            </w:r>
          </w:p>
        </w:tc>
        <w:tc>
          <w:tcPr>
            <w:tcW w:w="794" w:type="dxa"/>
            <w:vAlign w:val="center"/>
          </w:tcPr>
          <w:p w14:paraId="3BEE6D92" w14:textId="77777777" w:rsidR="00BF03AC" w:rsidRPr="001168B8" w:rsidRDefault="00BF03AC" w:rsidP="001168B8">
            <w:pPr>
              <w:pStyle w:val="1"/>
              <w:numPr>
                <w:ilvl w:val="0"/>
                <w:numId w:val="0"/>
              </w:numPr>
              <w:spacing w:after="168"/>
            </w:pPr>
            <w:r w:rsidRPr="001168B8">
              <w:t>6301</w:t>
            </w:r>
          </w:p>
        </w:tc>
        <w:tc>
          <w:tcPr>
            <w:tcW w:w="794" w:type="dxa"/>
            <w:vAlign w:val="center"/>
          </w:tcPr>
          <w:p w14:paraId="44EE3CA6" w14:textId="77777777" w:rsidR="00BF03AC" w:rsidRPr="001168B8" w:rsidRDefault="00BF03AC" w:rsidP="001168B8">
            <w:pPr>
              <w:pStyle w:val="1"/>
              <w:numPr>
                <w:ilvl w:val="0"/>
                <w:numId w:val="0"/>
              </w:numPr>
              <w:spacing w:after="168"/>
            </w:pPr>
            <w:r w:rsidRPr="001168B8">
              <w:t>6378</w:t>
            </w:r>
          </w:p>
        </w:tc>
        <w:tc>
          <w:tcPr>
            <w:tcW w:w="794" w:type="dxa"/>
            <w:vAlign w:val="center"/>
          </w:tcPr>
          <w:p w14:paraId="02999881" w14:textId="77777777" w:rsidR="00BF03AC" w:rsidRPr="001168B8" w:rsidRDefault="00BF03AC" w:rsidP="001168B8">
            <w:pPr>
              <w:pStyle w:val="1"/>
              <w:numPr>
                <w:ilvl w:val="0"/>
                <w:numId w:val="0"/>
              </w:numPr>
              <w:spacing w:after="168"/>
            </w:pPr>
            <w:r w:rsidRPr="001168B8">
              <w:t>5916</w:t>
            </w:r>
          </w:p>
        </w:tc>
        <w:tc>
          <w:tcPr>
            <w:tcW w:w="794" w:type="dxa"/>
            <w:vAlign w:val="center"/>
          </w:tcPr>
          <w:p w14:paraId="597C4B6D" w14:textId="77777777" w:rsidR="00BF03AC" w:rsidRPr="001168B8" w:rsidRDefault="00BF03AC" w:rsidP="001168B8">
            <w:pPr>
              <w:pStyle w:val="1"/>
              <w:numPr>
                <w:ilvl w:val="0"/>
                <w:numId w:val="0"/>
              </w:numPr>
              <w:spacing w:after="168"/>
            </w:pPr>
            <w:r w:rsidRPr="001168B8">
              <w:t>9555</w:t>
            </w:r>
          </w:p>
        </w:tc>
        <w:tc>
          <w:tcPr>
            <w:tcW w:w="794" w:type="dxa"/>
            <w:vAlign w:val="center"/>
          </w:tcPr>
          <w:p w14:paraId="10668825" w14:textId="77777777" w:rsidR="00BF03AC" w:rsidRPr="001168B8" w:rsidRDefault="00BF03AC" w:rsidP="001168B8">
            <w:pPr>
              <w:pStyle w:val="1"/>
              <w:numPr>
                <w:ilvl w:val="0"/>
                <w:numId w:val="0"/>
              </w:numPr>
              <w:spacing w:after="168"/>
            </w:pPr>
            <w:r w:rsidRPr="001168B8">
              <w:t>6719</w:t>
            </w:r>
          </w:p>
        </w:tc>
      </w:tr>
    </w:tbl>
    <w:p w14:paraId="5F807D7D" w14:textId="5B4E87A7" w:rsidR="00BF03AC" w:rsidRPr="00BF03AC" w:rsidRDefault="00BF03AC" w:rsidP="001168B8">
      <w:pPr>
        <w:pStyle w:val="1"/>
        <w:numPr>
          <w:ilvl w:val="0"/>
          <w:numId w:val="0"/>
        </w:numPr>
        <w:spacing w:after="168"/>
        <w:ind w:left="440"/>
      </w:pPr>
      <w:r w:rsidRPr="00BF03AC">
        <w:t xml:space="preserve">A. 331 </w:t>
      </w:r>
      <w:r w:rsidRPr="00BF03AC">
        <w:tab/>
        <w:t xml:space="preserve">B. 047 </w:t>
      </w:r>
      <w:r w:rsidRPr="00BF03AC">
        <w:tab/>
        <w:t xml:space="preserve">C. 455 </w:t>
      </w:r>
      <w:r w:rsidRPr="00BF03AC">
        <w:tab/>
        <w:t>D. 447</w:t>
      </w:r>
    </w:p>
    <w:p w14:paraId="5F5B109B" w14:textId="3B67909D" w:rsidR="00BF03AC" w:rsidRPr="00BF03AC" w:rsidRDefault="00BF03AC" w:rsidP="001168B8">
      <w:pPr>
        <w:pStyle w:val="1"/>
        <w:spacing w:after="168"/>
      </w:pPr>
      <w:r w:rsidRPr="00BF03AC">
        <w:t>已知</w:t>
      </w:r>
      <w:r w:rsidRPr="00BF03AC">
        <w:t xml:space="preserve"> </w:t>
      </w:r>
      <m:oMath>
        <m:r>
          <w:rPr>
            <w:rFonts w:ascii="Cambria Math" w:hAnsi="Cambria Math" w:cs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 w:cs="Cambria Math"/>
          </w:rPr>
          <m:t>β</m:t>
        </m:r>
      </m:oMath>
      <w:r w:rsidRPr="00BF03AC">
        <w:t xml:space="preserve"> </w:t>
      </w:r>
      <w:r w:rsidRPr="00BF03AC">
        <w:t>是两个不重合的平面</w:t>
      </w:r>
      <w:r w:rsidRPr="00BF03AC">
        <w:t xml:space="preserve">, </w:t>
      </w:r>
      <m:oMath>
        <m:r>
          <w:rPr>
            <w:rFonts w:ascii="Cambria Math" w:hAnsi="Cambria Math" w:cs="Cambria Math"/>
          </w:rPr>
          <m:t>m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 w:cs="Cambria Math"/>
          </w:rPr>
          <m:t>n</m:t>
        </m:r>
      </m:oMath>
      <w:r w:rsidRPr="00BF03AC">
        <w:t xml:space="preserve"> </w:t>
      </w:r>
      <w:r w:rsidRPr="00BF03AC">
        <w:t>是两条不同的直线</w:t>
      </w:r>
      <w:r w:rsidRPr="00BF03AC">
        <w:t xml:space="preserve">, </w:t>
      </w:r>
      <w:r w:rsidRPr="00BF03AC">
        <w:t>则下列命题中错误的是</w:t>
      </w:r>
      <w:r w:rsidRPr="00BF03AC">
        <w:t xml:space="preserve"> </w:t>
      </w:r>
      <w:r w:rsidRPr="00BF03AC">
        <w:br/>
        <w:t xml:space="preserve">A. </w:t>
      </w:r>
      <w:r w:rsidRPr="00BF03AC">
        <w:t>若</w:t>
      </w:r>
      <w:r w:rsidRPr="00BF03AC">
        <w:t xml:space="preserve"> </w:t>
      </w:r>
      <m:oMath>
        <m:r>
          <w:rPr>
            <w:rFonts w:ascii="Cambria Math" w:hAnsi="Cambria Math" w:cs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∥</m:t>
        </m:r>
        <m:r>
          <w:rPr>
            <w:rFonts w:ascii="Cambria Math" w:hAnsi="Cambria Math" w:cs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 w:cs="Cambria Math"/>
          </w:rPr>
          <m:t>n</m:t>
        </m:r>
        <m:r>
          <m:rPr>
            <m:sty m:val="p"/>
          </m:rPr>
          <w:rPr>
            <w:rFonts w:ascii="Cambria Math" w:hAnsi="Cambria Math" w:cs="Cambria Math"/>
          </w:rPr>
          <m:t>⊂</m:t>
        </m:r>
        <m:r>
          <w:rPr>
            <w:rFonts w:ascii="Cambria Math" w:hAnsi="Cambria Math" w:cs="Cambria Math"/>
          </w:rPr>
          <m:t>α</m:t>
        </m:r>
      </m:oMath>
      <w:proofErr w:type="gramStart"/>
      <w:r w:rsidRPr="00BF03AC">
        <w:t xml:space="preserve"> ,</w:t>
      </w:r>
      <w:proofErr w:type="gramEnd"/>
      <w:r w:rsidRPr="00BF03AC">
        <w:t xml:space="preserve"> </w:t>
      </w:r>
      <w:r w:rsidRPr="00BF03AC">
        <w:t>则</w:t>
      </w:r>
      <w:r w:rsidRPr="00BF03AC">
        <w:t xml:space="preserve"> </w:t>
      </w:r>
      <m:oMath>
        <m:r>
          <w:rPr>
            <w:rFonts w:ascii="Cambria Math" w:hAnsi="Cambria Math" w:cs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∥</m:t>
        </m:r>
        <m:r>
          <w:rPr>
            <w:rFonts w:ascii="Cambria Math" w:hAnsi="Cambria Math" w:cs="Cambria Math"/>
          </w:rPr>
          <m:t>α</m:t>
        </m:r>
      </m:oMath>
      <w:r w:rsidRPr="00BF03AC">
        <w:t xml:space="preserve"> </w:t>
      </w:r>
      <w:r w:rsidR="001168B8">
        <w:tab/>
      </w:r>
      <w:r w:rsidRPr="00BF03AC">
        <w:t xml:space="preserve">B. </w:t>
      </w:r>
      <w:r w:rsidRPr="00BF03AC">
        <w:t>若</w:t>
      </w:r>
      <w:r w:rsidRPr="00BF03AC">
        <w:t xml:space="preserve"> </w:t>
      </w:r>
      <m:oMath>
        <m:r>
          <w:rPr>
            <w:rFonts w:ascii="Cambria Math" w:hAnsi="Cambria Math" w:cs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∥</m:t>
        </m:r>
        <m:r>
          <w:rPr>
            <w:rFonts w:ascii="Cambria Math" w:hAnsi="Cambria Math" w:cs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 w:cs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∥</m:t>
        </m:r>
        <m:r>
          <w:rPr>
            <w:rFonts w:ascii="Cambria Math" w:hAnsi="Cambria Math" w:cs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 w:cs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∩</m:t>
        </m:r>
        <m:r>
          <w:rPr>
            <w:rFonts w:ascii="Cambria Math" w:hAnsi="Cambria Math" w:cs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 w:cs="Cambria Math"/>
          </w:rPr>
          <m:t>n</m:t>
        </m:r>
      </m:oMath>
      <w:proofErr w:type="gramStart"/>
      <w:r w:rsidRPr="00BF03AC">
        <w:t xml:space="preserve"> ,</w:t>
      </w:r>
      <w:proofErr w:type="gramEnd"/>
      <w:r w:rsidRPr="00BF03AC">
        <w:t xml:space="preserve"> </w:t>
      </w:r>
      <w:r w:rsidRPr="00BF03AC">
        <w:t>则</w:t>
      </w:r>
      <w:r w:rsidRPr="00BF03AC">
        <w:t xml:space="preserve"> </w:t>
      </w:r>
      <m:oMath>
        <m:r>
          <w:rPr>
            <w:rFonts w:ascii="Cambria Math" w:hAnsi="Cambria Math" w:cs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∥</m:t>
        </m:r>
        <m:r>
          <w:rPr>
            <w:rFonts w:ascii="Cambria Math" w:hAnsi="Cambria Math" w:cs="Cambria Math"/>
          </w:rPr>
          <m:t>n</m:t>
        </m:r>
      </m:oMath>
      <w:r w:rsidRPr="00BF03AC">
        <w:t xml:space="preserve"> </w:t>
      </w:r>
      <w:r>
        <w:br/>
      </w:r>
      <w:r w:rsidRPr="00BF03AC">
        <w:t xml:space="preserve">C. </w:t>
      </w:r>
      <w:r w:rsidRPr="00BF03AC">
        <w:t>若</w:t>
      </w:r>
      <w:r w:rsidRPr="00BF03AC">
        <w:t xml:space="preserve"> </w:t>
      </w:r>
      <m:oMath>
        <m:r>
          <w:rPr>
            <w:rFonts w:ascii="Cambria Math" w:hAnsi="Cambria Math" w:cs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⟂</m:t>
        </m:r>
        <m:r>
          <w:rPr>
            <w:rFonts w:ascii="Cambria Math" w:hAnsi="Cambria Math" w:cs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 w:cs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⟂</m:t>
        </m:r>
        <m:r>
          <w:rPr>
            <w:rFonts w:ascii="Cambria Math" w:hAnsi="Cambria Math" w:cs="Cambria Math"/>
          </w:rPr>
          <m:t>β</m:t>
        </m:r>
      </m:oMath>
      <w:proofErr w:type="gramStart"/>
      <w:r w:rsidRPr="00BF03AC">
        <w:t xml:space="preserve"> ,</w:t>
      </w:r>
      <w:proofErr w:type="gramEnd"/>
      <w:r w:rsidRPr="00BF03AC">
        <w:t xml:space="preserve"> </w:t>
      </w:r>
      <w:r w:rsidRPr="00BF03AC">
        <w:t>则</w:t>
      </w:r>
      <w:r w:rsidRPr="00BF03AC">
        <w:t xml:space="preserve"> </w:t>
      </w:r>
      <m:oMath>
        <m:r>
          <w:rPr>
            <w:rFonts w:ascii="Cambria Math" w:hAnsi="Cambria Math" w:cs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∥</m:t>
        </m:r>
        <m:r>
          <w:rPr>
            <w:rFonts w:ascii="Cambria Math" w:hAnsi="Cambria Math" w:cs="Cambria Math"/>
          </w:rPr>
          <m:t>β</m:t>
        </m:r>
      </m:oMath>
      <w:r w:rsidRPr="00BF03AC">
        <w:t xml:space="preserve"> </w:t>
      </w:r>
      <w:r w:rsidR="001168B8">
        <w:tab/>
      </w:r>
      <w:r w:rsidRPr="00BF03AC">
        <w:t xml:space="preserve">D. </w:t>
      </w:r>
      <w:r w:rsidRPr="00BF03AC">
        <w:t>若</w:t>
      </w:r>
      <w:r w:rsidRPr="00BF03AC">
        <w:t xml:space="preserve"> </w:t>
      </w:r>
      <m:oMath>
        <m:r>
          <w:rPr>
            <w:rFonts w:ascii="Cambria Math" w:hAnsi="Cambria Math" w:cs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⟂</m:t>
        </m:r>
        <m:r>
          <w:rPr>
            <w:rFonts w:ascii="Cambria Math" w:hAnsi="Cambria Math" w:cs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 w:cs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⟂</m:t>
        </m:r>
        <m:r>
          <w:rPr>
            <w:rFonts w:ascii="Cambria Math" w:hAnsi="Cambria Math" w:cs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 w:cs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⟂</m:t>
        </m:r>
        <m:r>
          <w:rPr>
            <w:rFonts w:ascii="Cambria Math" w:hAnsi="Cambria Math" w:cs="Cambria Math"/>
          </w:rPr>
          <m:t>β</m:t>
        </m:r>
      </m:oMath>
      <w:r w:rsidRPr="00BF03AC">
        <w:t xml:space="preserve"> , </w:t>
      </w:r>
      <w:r w:rsidRPr="00BF03AC">
        <w:t>则</w:t>
      </w:r>
      <w:r w:rsidRPr="00BF03AC">
        <w:t xml:space="preserve"> </w:t>
      </w:r>
      <m:oMath>
        <m:r>
          <w:rPr>
            <w:rFonts w:ascii="Cambria Math" w:hAnsi="Cambria Math" w:cs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⟂</m:t>
        </m:r>
        <m:r>
          <w:rPr>
            <w:rFonts w:ascii="Cambria Math" w:hAnsi="Cambria Math" w:cs="Cambria Math"/>
          </w:rPr>
          <m:t>n</m:t>
        </m:r>
      </m:oMath>
    </w:p>
    <w:p w14:paraId="4398EF3D" w14:textId="25AEF36F" w:rsidR="00BF03AC" w:rsidRPr="00BF03AC" w:rsidRDefault="00BF03AC" w:rsidP="001168B8">
      <w:pPr>
        <w:pStyle w:val="1"/>
        <w:spacing w:after="168"/>
      </w:pPr>
      <w:r w:rsidRPr="00BF03AC">
        <w:lastRenderedPageBreak/>
        <w:t>甲、乙两人每次射击命中目标的概率分别为</w:t>
      </w:r>
      <w:r w:rsidRPr="00BF03AC"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 w:rsidRPr="00BF03AC">
        <w:t xml:space="preserve"> </w:t>
      </w:r>
      <w:r w:rsidRPr="00BF03AC">
        <w:t>与</w:t>
      </w:r>
      <w:r w:rsidRPr="00BF03AC"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proofErr w:type="gramStart"/>
      <w:r w:rsidRPr="00BF03AC">
        <w:t xml:space="preserve"> ,</w:t>
      </w:r>
      <w:proofErr w:type="gramEnd"/>
      <w:r w:rsidRPr="00BF03AC">
        <w:t xml:space="preserve"> </w:t>
      </w:r>
      <w:r w:rsidRPr="00BF03AC">
        <w:t>且每次射击命中与否互不</w:t>
      </w:r>
      <w:proofErr w:type="gramStart"/>
      <w:r w:rsidRPr="00BF03AC">
        <w:t>影响</w:t>
      </w:r>
      <w:r w:rsidRPr="00BF03AC">
        <w:t>.</w:t>
      </w:r>
      <w:proofErr w:type="gramEnd"/>
      <w:r w:rsidRPr="00BF03AC">
        <w:t xml:space="preserve"> </w:t>
      </w:r>
      <w:r w:rsidRPr="00BF03AC">
        <w:t>两人约定</w:t>
      </w:r>
      <w:proofErr w:type="gramStart"/>
      <w:r w:rsidRPr="00BF03AC">
        <w:t>如下</w:t>
      </w:r>
      <w:r w:rsidRPr="00BF03AC">
        <w:t>:</w:t>
      </w:r>
      <w:proofErr w:type="gramEnd"/>
      <w:r w:rsidRPr="00BF03AC">
        <w:t xml:space="preserve"> </w:t>
      </w:r>
      <w:r w:rsidRPr="00BF03AC">
        <w:t>每次由一人</w:t>
      </w:r>
      <w:proofErr w:type="gramStart"/>
      <w:r w:rsidRPr="00BF03AC">
        <w:t>射击</w:t>
      </w:r>
      <w:r w:rsidRPr="00BF03AC">
        <w:t>,</w:t>
      </w:r>
      <w:proofErr w:type="gramEnd"/>
      <w:r w:rsidRPr="00BF03AC">
        <w:t xml:space="preserve"> </w:t>
      </w:r>
      <w:r w:rsidRPr="00BF03AC">
        <w:t>若</w:t>
      </w:r>
      <w:proofErr w:type="gramStart"/>
      <w:r w:rsidRPr="00BF03AC">
        <w:t>命中</w:t>
      </w:r>
      <w:r w:rsidRPr="00BF03AC">
        <w:t>,</w:t>
      </w:r>
      <w:proofErr w:type="gramEnd"/>
      <w:r w:rsidRPr="00BF03AC">
        <w:t xml:space="preserve"> </w:t>
      </w:r>
      <w:r w:rsidRPr="00BF03AC">
        <w:t>下一次由另一人</w:t>
      </w:r>
      <w:proofErr w:type="gramStart"/>
      <w:r w:rsidRPr="00BF03AC">
        <w:t>射击</w:t>
      </w:r>
      <w:r w:rsidRPr="00BF03AC">
        <w:t>;</w:t>
      </w:r>
      <w:proofErr w:type="gramEnd"/>
      <w:r w:rsidRPr="00BF03AC">
        <w:t xml:space="preserve"> </w:t>
      </w:r>
      <w:r w:rsidRPr="00BF03AC">
        <w:t>若没有</w:t>
      </w:r>
      <w:proofErr w:type="gramStart"/>
      <w:r w:rsidRPr="00BF03AC">
        <w:t>命中</w:t>
      </w:r>
      <w:r w:rsidRPr="00BF03AC">
        <w:t>,</w:t>
      </w:r>
      <w:proofErr w:type="gramEnd"/>
      <w:r w:rsidRPr="00BF03AC">
        <w:t xml:space="preserve"> </w:t>
      </w:r>
      <w:r w:rsidRPr="00BF03AC">
        <w:t>则继续</w:t>
      </w:r>
      <w:proofErr w:type="gramStart"/>
      <w:r w:rsidRPr="00BF03AC">
        <w:t>射击</w:t>
      </w:r>
      <w:r w:rsidRPr="00BF03AC">
        <w:t>,</w:t>
      </w:r>
      <w:proofErr w:type="gramEnd"/>
      <w:r w:rsidRPr="00BF03AC">
        <w:t xml:space="preserve"> </w:t>
      </w:r>
      <w:r w:rsidRPr="00BF03AC">
        <w:t>若约定甲先</w:t>
      </w:r>
      <w:proofErr w:type="gramStart"/>
      <w:r w:rsidRPr="00BF03AC">
        <w:t>射击</w:t>
      </w:r>
      <w:r w:rsidRPr="00BF03AC">
        <w:t>,</w:t>
      </w:r>
      <w:proofErr w:type="gramEnd"/>
      <w:r w:rsidRPr="00BF03AC">
        <w:t xml:space="preserve"> </w:t>
      </w:r>
      <w:r w:rsidRPr="00BF03AC">
        <w:t>则前</w:t>
      </w:r>
      <w:r w:rsidRPr="00BF03AC">
        <w:t xml:space="preserve"> 4 </w:t>
      </w:r>
      <w:r w:rsidRPr="00BF03AC">
        <w:t>次中甲恰好射击</w:t>
      </w:r>
      <w:r w:rsidRPr="00BF03AC">
        <w:t xml:space="preserve"> 3 </w:t>
      </w:r>
      <w:r w:rsidRPr="00BF03AC">
        <w:t>次的概率为</w:t>
      </w:r>
      <w:r w:rsidRPr="00BF03AC">
        <w:t xml:space="preserve"> </w:t>
      </w:r>
      <w:r w:rsidRPr="00BF03AC">
        <w:br/>
        <w:t xml:space="preserve">A.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</m:oMath>
      <w:r w:rsidRPr="00BF03AC">
        <w:t xml:space="preserve"> </w:t>
      </w:r>
      <w:r w:rsidRPr="00BF03AC">
        <w:tab/>
        <w:t xml:space="preserve">B.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27</m:t>
            </m:r>
          </m:den>
        </m:f>
      </m:oMath>
      <w:r w:rsidRPr="00BF03AC">
        <w:t xml:space="preserve"> </w:t>
      </w:r>
      <w:r w:rsidRPr="00BF03AC">
        <w:tab/>
        <w:t xml:space="preserve">C.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</m:oMath>
      <w:r w:rsidRPr="00BF03AC">
        <w:t xml:space="preserve"> </w:t>
      </w:r>
      <w:r w:rsidRPr="00BF03AC">
        <w:tab/>
        <w:t xml:space="preserve">D.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</m:oMath>
    </w:p>
    <w:p w14:paraId="5D1EC456" w14:textId="4921D143" w:rsidR="00BF03AC" w:rsidRPr="00BF03AC" w:rsidRDefault="00BF03AC" w:rsidP="001168B8">
      <w:pPr>
        <w:pStyle w:val="1"/>
        <w:spacing w:after="168"/>
      </w:pPr>
      <w:r w:rsidRPr="00BF03AC">
        <w:t>已知</w:t>
      </w:r>
      <w:r w:rsidRPr="00BF03AC">
        <w:t xml:space="preserve"> </w:t>
      </w:r>
      <m:oMath>
        <m:r>
          <m:rPr>
            <m:sty m:val="p"/>
          </m:rPr>
          <w:rPr>
            <w:rFonts w:ascii="Cambria Math" w:hAnsi="Cambria Math"/>
          </w:rPr>
          <m:t>cos(</m:t>
        </m:r>
        <m:r>
          <w:rPr>
            <w:rFonts w:ascii="Cambria Math" w:hAnsi="Cambria Math" w:cs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 w:cs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proofErr w:type="gramStart"/>
      <w:r w:rsidRPr="00BF03AC">
        <w:t xml:space="preserve"> ,</w:t>
      </w:r>
      <w:proofErr w:type="gramEnd"/>
      <w:r w:rsidRPr="00BF03AC">
        <w:t xml:space="preserve"> </w:t>
      </w:r>
      <m:oMath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 w:cs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 w:cs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proofErr w:type="gramStart"/>
      <w:r w:rsidRPr="00BF03AC">
        <w:t xml:space="preserve"> ,</w:t>
      </w:r>
      <w:proofErr w:type="gramEnd"/>
      <w:r w:rsidRPr="00BF03AC">
        <w:t xml:space="preserve"> </w:t>
      </w:r>
      <w:r w:rsidRPr="00BF03AC">
        <w:t>则</w:t>
      </w:r>
      <w:r w:rsidRPr="00BF03AC">
        <w:t xml:space="preserve"> </w:t>
      </w:r>
      <m:oMath>
        <m:r>
          <m:rPr>
            <m:sty m:val="p"/>
          </m:rPr>
          <w:rPr>
            <w:rFonts w:ascii="Cambria Math" w:hAnsi="Cambria Math"/>
          </w:rPr>
          <m:t>cos(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 w:cs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 w:cs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)=</m:t>
        </m:r>
      </m:oMath>
      <w:r w:rsidRPr="00BF03AC">
        <w:t xml:space="preserve"> </w:t>
      </w:r>
      <w:r w:rsidRPr="00BF03AC">
        <w:br/>
        <w:t xml:space="preserve">A.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23</m:t>
            </m:r>
          </m:num>
          <m:den>
            <m:r>
              <w:rPr>
                <w:rFonts w:ascii="Cambria Math" w:hAnsi="Cambria Math"/>
              </w:rPr>
              <m:t>25</m:t>
            </m:r>
          </m:den>
        </m:f>
      </m:oMath>
      <w:r w:rsidRPr="00BF03AC">
        <w:t xml:space="preserve"> </w:t>
      </w:r>
      <w:r w:rsidRPr="00BF03AC">
        <w:tab/>
        <w:t xml:space="preserve">B. </w:t>
      </w:r>
      <m:oMath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23</m:t>
            </m:r>
          </m:num>
          <m:den>
            <m:r>
              <w:rPr>
                <w:rFonts w:ascii="Cambria Math" w:hAnsi="Cambria Math"/>
              </w:rPr>
              <m:t>25</m:t>
            </m:r>
          </m:den>
        </m:f>
      </m:oMath>
      <w:r w:rsidRPr="00BF03AC">
        <w:t xml:space="preserve"> </w:t>
      </w:r>
      <w:r w:rsidRPr="00BF03AC">
        <w:tab/>
        <w:t xml:space="preserve">C.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25</m:t>
            </m:r>
          </m:den>
        </m:f>
      </m:oMath>
      <w:r w:rsidRPr="00BF03AC">
        <w:t xml:space="preserve"> </w:t>
      </w:r>
      <w:r w:rsidRPr="00BF03AC">
        <w:tab/>
        <w:t xml:space="preserve">D. </w:t>
      </w:r>
      <m:oMath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25</m:t>
            </m:r>
          </m:den>
        </m:f>
      </m:oMath>
    </w:p>
    <w:p w14:paraId="005EF488" w14:textId="7BC34D46" w:rsidR="00BF03AC" w:rsidRPr="00BF03AC" w:rsidRDefault="001168B8" w:rsidP="001168B8">
      <w:pPr>
        <w:pStyle w:val="1"/>
        <w:spacing w:after="168"/>
      </w:pPr>
      <w:r w:rsidRPr="00BF03AC">
        <w:drawing>
          <wp:anchor distT="36000" distB="36000" distL="72000" distR="0" simplePos="0" relativeHeight="251663360" behindDoc="0" locked="0" layoutInCell="1" allowOverlap="0" wp14:anchorId="2E04508E" wp14:editId="5A4BBFE2">
            <wp:simplePos x="0" y="0"/>
            <wp:positionH relativeFrom="column">
              <wp:posOffset>4980305</wp:posOffset>
            </wp:positionH>
            <wp:positionV relativeFrom="paragraph">
              <wp:posOffset>678815</wp:posOffset>
            </wp:positionV>
            <wp:extent cx="1533525" cy="1495425"/>
            <wp:effectExtent l="0" t="0" r="9525" b="9525"/>
            <wp:wrapSquare wrapText="largest"/>
            <wp:docPr id="6308488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03AC" w:rsidRPr="00BF03AC">
        <w:t>如</w:t>
      </w:r>
      <w:proofErr w:type="gramStart"/>
      <w:r w:rsidR="00BF03AC" w:rsidRPr="00BF03AC">
        <w:t>图</w:t>
      </w:r>
      <w:r w:rsidR="00BF03AC" w:rsidRPr="00BF03AC">
        <w:t>,</w:t>
      </w:r>
      <w:proofErr w:type="gramEnd"/>
      <w:r w:rsidR="00BF03AC" w:rsidRPr="00BF03AC">
        <w:t xml:space="preserve"> </w:t>
      </w:r>
      <w:r w:rsidR="00BF03AC" w:rsidRPr="00BF03AC">
        <w:t>在测量河对岸的塔高</w:t>
      </w:r>
      <w:r w:rsidR="00BF03AC" w:rsidRPr="00BF03AC">
        <w:t xml:space="preserve"> </w:t>
      </w:r>
      <m:oMath>
        <m:r>
          <w:rPr>
            <w:rFonts w:ascii="Cambria Math" w:hAnsi="Cambria Math" w:cs="Cambria Math"/>
          </w:rPr>
          <m:t>AB</m:t>
        </m:r>
      </m:oMath>
      <w:r w:rsidR="00BF03AC" w:rsidRPr="00BF03AC">
        <w:t xml:space="preserve"> </w:t>
      </w:r>
      <w:proofErr w:type="gramStart"/>
      <w:r w:rsidR="00BF03AC" w:rsidRPr="00BF03AC">
        <w:t>时</w:t>
      </w:r>
      <w:r w:rsidR="00BF03AC" w:rsidRPr="00BF03AC">
        <w:t>,</w:t>
      </w:r>
      <w:proofErr w:type="gramEnd"/>
      <w:r w:rsidR="00BF03AC" w:rsidRPr="00BF03AC">
        <w:t xml:space="preserve"> </w:t>
      </w:r>
      <w:r w:rsidR="00BF03AC" w:rsidRPr="00BF03AC">
        <w:t>测量者选取了与塔底</w:t>
      </w:r>
      <w:r w:rsidR="00BF03AC" w:rsidRPr="00BF03AC">
        <w:t xml:space="preserve"> </w:t>
      </w:r>
      <m:oMath>
        <m:r>
          <w:rPr>
            <w:rFonts w:ascii="Cambria Math" w:hAnsi="Cambria Math" w:cs="Cambria Math"/>
          </w:rPr>
          <m:t>B</m:t>
        </m:r>
      </m:oMath>
      <w:r w:rsidR="00BF03AC" w:rsidRPr="00BF03AC">
        <w:t xml:space="preserve"> </w:t>
      </w:r>
      <w:r w:rsidR="00BF03AC" w:rsidRPr="00BF03AC">
        <w:t>在同一水平面内的两个测量基点</w:t>
      </w:r>
      <w:r w:rsidR="00BF03AC" w:rsidRPr="00BF03AC">
        <w:t xml:space="preserve"> </w:t>
      </w:r>
      <m:oMath>
        <m:r>
          <w:rPr>
            <w:rFonts w:ascii="Cambria Math" w:hAnsi="Cambria Math" w:cs="Cambria Math"/>
          </w:rPr>
          <m:t>C</m:t>
        </m:r>
      </m:oMath>
      <w:r w:rsidR="00BF03AC" w:rsidRPr="00BF03AC">
        <w:t xml:space="preserve"> </w:t>
      </w:r>
      <w:r w:rsidR="00BF03AC" w:rsidRPr="00BF03AC">
        <w:t>与</w:t>
      </w:r>
      <w:r w:rsidR="00BF03AC" w:rsidRPr="00BF03AC">
        <w:t xml:space="preserve"> </w:t>
      </w:r>
      <m:oMath>
        <m:r>
          <w:rPr>
            <w:rFonts w:ascii="Cambria Math" w:hAnsi="Cambria Math" w:cs="Cambria Math"/>
          </w:rPr>
          <m:t>D</m:t>
        </m:r>
      </m:oMath>
      <w:proofErr w:type="gramStart"/>
      <w:r w:rsidR="00BF03AC" w:rsidRPr="00BF03AC">
        <w:t xml:space="preserve"> ,</w:t>
      </w:r>
      <w:proofErr w:type="gramEnd"/>
      <w:r w:rsidR="00BF03AC" w:rsidRPr="00BF03AC">
        <w:t xml:space="preserve"> </w:t>
      </w:r>
      <w:r w:rsidR="00BF03AC" w:rsidRPr="00BF03AC">
        <w:t>并测得</w:t>
      </w:r>
      <w:r w:rsidR="00BF03AC" w:rsidRPr="00BF03AC">
        <w:t xml:space="preserve"> </w:t>
      </w:r>
      <m:oMath>
        <m:r>
          <m:rPr>
            <m:sty m:val="p"/>
          </m:rPr>
          <w:rPr>
            <w:rFonts w:ascii="Cambria Math" w:hAnsi="Cambria Math"/>
          </w:rPr>
          <m:t>∠</m:t>
        </m:r>
        <m:r>
          <w:rPr>
            <w:rFonts w:ascii="Cambria Math" w:hAnsi="Cambria Math" w:cs="Cambria Math"/>
          </w:rPr>
          <m:t>BDC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120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,∠</m:t>
        </m:r>
        <m:r>
          <w:rPr>
            <w:rFonts w:ascii="Cambria Math" w:hAnsi="Cambria Math" w:cs="Cambria Math"/>
          </w:rPr>
          <m:t>BCD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15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 w:cs="Cambria Math"/>
          </w:rPr>
          <m:t>CD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20</m:t>
        </m:r>
      </m:oMath>
      <w:r w:rsidR="00BF03AC" w:rsidRPr="00BF03AC">
        <w:t xml:space="preserve"> </w:t>
      </w:r>
      <w:proofErr w:type="gramStart"/>
      <w:r w:rsidR="00BF03AC" w:rsidRPr="00BF03AC">
        <w:t>米</w:t>
      </w:r>
      <w:r w:rsidR="00BF03AC" w:rsidRPr="00BF03AC">
        <w:t>,</w:t>
      </w:r>
      <w:proofErr w:type="gramEnd"/>
      <w:r w:rsidR="00BF03AC" w:rsidRPr="00BF03AC">
        <w:t xml:space="preserve"> </w:t>
      </w:r>
      <w:r w:rsidR="00BF03AC" w:rsidRPr="00BF03AC">
        <w:t>在点</w:t>
      </w:r>
      <w:r w:rsidR="00BF03AC" w:rsidRPr="00BF03AC">
        <w:t xml:space="preserve"> </w:t>
      </w:r>
      <m:oMath>
        <m:r>
          <w:rPr>
            <w:rFonts w:ascii="Cambria Math" w:hAnsi="Cambria Math" w:cs="Cambria Math"/>
          </w:rPr>
          <m:t>C</m:t>
        </m:r>
      </m:oMath>
      <w:r w:rsidR="00BF03AC" w:rsidRPr="00BF03AC">
        <w:t xml:space="preserve"> </w:t>
      </w:r>
      <w:r w:rsidR="00BF03AC" w:rsidRPr="00BF03AC">
        <w:t>处测得塔顶</w:t>
      </w:r>
      <w:r w:rsidR="00BF03AC" w:rsidRPr="00BF03AC">
        <w:t xml:space="preserve"> </w:t>
      </w:r>
      <m:oMath>
        <m:r>
          <w:rPr>
            <w:rFonts w:ascii="Cambria Math" w:hAnsi="Cambria Math" w:cs="Cambria Math"/>
          </w:rPr>
          <m:t>A</m:t>
        </m:r>
      </m:oMath>
      <w:r w:rsidR="00BF03AC" w:rsidRPr="00BF03AC">
        <w:t xml:space="preserve"> </w:t>
      </w:r>
      <w:r w:rsidR="00BF03AC" w:rsidRPr="00BF03AC">
        <w:t>的仰角为</w:t>
      </w:r>
      <w:r w:rsidR="00BF03AC" w:rsidRPr="00BF03AC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proofErr w:type="gramStart"/>
      <w:r w:rsidR="00BF03AC" w:rsidRPr="00BF03AC">
        <w:t xml:space="preserve"> ,</w:t>
      </w:r>
      <w:proofErr w:type="gramEnd"/>
      <w:r w:rsidR="00BF03AC" w:rsidRPr="00BF03AC">
        <w:t xml:space="preserve"> </w:t>
      </w:r>
      <w:r w:rsidR="00BF03AC" w:rsidRPr="00BF03AC">
        <w:t>则塔高</w:t>
      </w:r>
      <w:r w:rsidR="00BF03AC" w:rsidRPr="00BF03AC">
        <w:t xml:space="preserve"> </w:t>
      </w:r>
      <m:oMath>
        <m:r>
          <w:rPr>
            <w:rFonts w:ascii="Cambria Math" w:hAnsi="Cambria Math" w:cs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=</m:t>
        </m:r>
      </m:oMath>
      <w:r w:rsidR="00BF03AC" w:rsidRPr="00BF03AC">
        <w:t xml:space="preserve"> </w:t>
      </w:r>
      <w:r w:rsidR="00BF03AC" w:rsidRPr="00BF03AC">
        <w:br/>
        <w:t xml:space="preserve">A. </w:t>
      </w:r>
      <m:oMath>
        <m:r>
          <w:rPr>
            <w:rFonts w:ascii="Cambria Math" w:hAnsi="Cambria Math"/>
          </w:rPr>
          <m:t>10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 w:rsidR="00BF03AC" w:rsidRPr="00BF03AC">
        <w:t xml:space="preserve"> </w:t>
      </w:r>
      <w:r w:rsidR="00BF03AC" w:rsidRPr="00BF03AC">
        <w:t>米</w:t>
      </w:r>
      <w:r w:rsidR="00BF03AC" w:rsidRPr="00BF03AC">
        <w:t xml:space="preserve"> </w:t>
      </w:r>
      <w:r>
        <w:br/>
      </w:r>
      <w:r w:rsidR="00BF03AC" w:rsidRPr="00BF03AC">
        <w:t xml:space="preserve">B. 10 </w:t>
      </w:r>
      <w:r w:rsidR="00BF03AC" w:rsidRPr="00BF03AC">
        <w:t>米</w:t>
      </w:r>
      <w:r w:rsidR="00BF03AC" w:rsidRPr="00BF03AC">
        <w:t xml:space="preserve"> </w:t>
      </w:r>
      <w:r>
        <w:br/>
      </w:r>
      <w:r w:rsidR="00BF03AC" w:rsidRPr="00BF03AC">
        <w:t xml:space="preserve">C. </w:t>
      </w:r>
      <m:oMath>
        <m:r>
          <w:rPr>
            <w:rFonts w:ascii="Cambria Math" w:hAnsi="Cambria Math"/>
          </w:rPr>
          <m:t>10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6</m:t>
            </m:r>
          </m:e>
        </m:rad>
      </m:oMath>
      <w:r w:rsidR="00BF03AC" w:rsidRPr="00BF03AC">
        <w:t xml:space="preserve"> </w:t>
      </w:r>
      <w:r w:rsidR="00BF03AC" w:rsidRPr="00BF03AC">
        <w:t>米</w:t>
      </w:r>
      <w:r w:rsidR="00BF03AC" w:rsidRPr="00BF03AC">
        <w:t xml:space="preserve"> </w:t>
      </w:r>
      <w:r>
        <w:br/>
      </w:r>
      <w:r w:rsidR="00BF03AC" w:rsidRPr="00BF03AC">
        <w:t xml:space="preserve">D. 11 </w:t>
      </w:r>
      <w:r w:rsidR="00BF03AC" w:rsidRPr="00BF03AC">
        <w:t>米</w:t>
      </w:r>
    </w:p>
    <w:p w14:paraId="55D7BE5A" w14:textId="139A95F3" w:rsidR="00BF03AC" w:rsidRPr="00BF03AC" w:rsidRDefault="00BF03AC" w:rsidP="001168B8">
      <w:pPr>
        <w:pStyle w:val="1"/>
        <w:spacing w:after="168"/>
      </w:pPr>
      <w:r w:rsidRPr="00BF03AC">
        <w:t>已知三棱锥</w:t>
      </w:r>
      <w:r w:rsidRPr="00BF03AC">
        <w:t xml:space="preserve"> </w:t>
      </w:r>
      <m:oMath>
        <m:r>
          <w:rPr>
            <w:rFonts w:ascii="Cambria Math" w:hAnsi="Cambria Math" w:cs="Cambria Math"/>
          </w:rPr>
          <m:t>P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 w:cs="Cambria Math"/>
          </w:rPr>
          <m:t>ABC</m:t>
        </m:r>
      </m:oMath>
      <w:r w:rsidRPr="00BF03AC">
        <w:t xml:space="preserve"> </w:t>
      </w:r>
      <w:r w:rsidRPr="00BF03AC">
        <w:t>的顶点均在球</w:t>
      </w:r>
      <w:r w:rsidRPr="00BF03AC">
        <w:t xml:space="preserve"> </w:t>
      </w:r>
      <m:oMath>
        <m:r>
          <w:rPr>
            <w:rFonts w:ascii="Cambria Math" w:hAnsi="Cambria Math" w:cs="Cambria Math"/>
          </w:rPr>
          <m:t>O</m:t>
        </m:r>
      </m:oMath>
      <w:r w:rsidRPr="00BF03AC">
        <w:t xml:space="preserve"> </w:t>
      </w:r>
      <w:r w:rsidRPr="00BF03AC">
        <w:t>的球面</w:t>
      </w:r>
      <w:proofErr w:type="gramStart"/>
      <w:r w:rsidRPr="00BF03AC">
        <w:t>上</w:t>
      </w:r>
      <w:r w:rsidRPr="00BF03AC">
        <w:t>,</w:t>
      </w:r>
      <w:proofErr w:type="gramEnd"/>
      <w:r w:rsidRPr="00BF03AC">
        <w:t xml:space="preserve"> </w:t>
      </w:r>
      <w:r w:rsidRPr="00BF03AC">
        <w:t>且球心</w:t>
      </w:r>
      <w:r w:rsidRPr="00BF03AC">
        <w:t xml:space="preserve"> </w:t>
      </w:r>
      <m:oMath>
        <m:r>
          <w:rPr>
            <w:rFonts w:ascii="Cambria Math" w:hAnsi="Cambria Math" w:cs="Cambria Math"/>
          </w:rPr>
          <m:t>O</m:t>
        </m:r>
      </m:oMath>
      <w:r w:rsidRPr="00BF03AC">
        <w:t xml:space="preserve"> </w:t>
      </w:r>
      <w:r w:rsidRPr="00BF03AC">
        <w:t>在棱</w:t>
      </w:r>
      <w:r w:rsidRPr="00BF03AC">
        <w:t xml:space="preserve"> </w:t>
      </w:r>
      <m:oMath>
        <m:r>
          <w:rPr>
            <w:rFonts w:ascii="Cambria Math" w:hAnsi="Cambria Math" w:cs="Cambria Math"/>
          </w:rPr>
          <m:t>AB</m:t>
        </m:r>
      </m:oMath>
      <w:r w:rsidRPr="00BF03AC">
        <w:t xml:space="preserve"> </w:t>
      </w:r>
      <w:proofErr w:type="gramStart"/>
      <w:r w:rsidRPr="00BF03AC">
        <w:t>上</w:t>
      </w:r>
      <w:r w:rsidRPr="00BF03AC">
        <w:t>,</w:t>
      </w:r>
      <w:proofErr w:type="gramEnd"/>
      <w:r w:rsidRPr="00BF03AC">
        <w:t xml:space="preserve"> </w:t>
      </w:r>
      <w:r w:rsidRPr="00BF03AC">
        <w:t>若球</w:t>
      </w:r>
      <w:r w:rsidRPr="00BF03AC">
        <w:t xml:space="preserve"> </w:t>
      </w:r>
      <m:oMath>
        <m:r>
          <w:rPr>
            <w:rFonts w:ascii="Cambria Math" w:hAnsi="Cambria Math" w:cs="Cambria Math"/>
          </w:rPr>
          <m:t>O</m:t>
        </m:r>
      </m:oMath>
      <w:r w:rsidRPr="00BF03AC">
        <w:t xml:space="preserve"> </w:t>
      </w:r>
      <w:r w:rsidRPr="00BF03AC">
        <w:t>的表面积为</w:t>
      </w:r>
      <w:r w:rsidRPr="00BF03AC">
        <w:t xml:space="preserve"> </w:t>
      </w:r>
      <m:oMath>
        <m:r>
          <w:rPr>
            <w:rFonts w:ascii="Cambria Math" w:hAnsi="Cambria Math"/>
          </w:rPr>
          <m:t>16</m:t>
        </m:r>
        <m:r>
          <w:rPr>
            <w:rFonts w:ascii="Cambria Math" w:hAnsi="Cambria Math" w:cs="Cambria Math"/>
          </w:rPr>
          <m:t>π</m:t>
        </m:r>
      </m:oMath>
      <w:proofErr w:type="gramStart"/>
      <w:r w:rsidRPr="00BF03AC">
        <w:t xml:space="preserve"> ,</w:t>
      </w:r>
      <w:proofErr w:type="gramEnd"/>
      <w:r w:rsidRPr="00BF03AC">
        <w:t xml:space="preserve"> </w:t>
      </w:r>
      <w:r w:rsidRPr="00BF03AC">
        <w:t>则三棱锥</w:t>
      </w:r>
      <w:r w:rsidRPr="00BF03AC">
        <w:t xml:space="preserve"> </w:t>
      </w:r>
      <m:oMath>
        <m:r>
          <w:rPr>
            <w:rFonts w:ascii="Cambria Math" w:hAnsi="Cambria Math" w:cs="Cambria Math"/>
          </w:rPr>
          <m:t>P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 w:cs="Cambria Math"/>
          </w:rPr>
          <m:t>ABC</m:t>
        </m:r>
      </m:oMath>
      <w:r w:rsidRPr="00BF03AC">
        <w:t xml:space="preserve"> </w:t>
      </w:r>
      <w:r w:rsidRPr="00BF03AC">
        <w:t>的体积最大值为</w:t>
      </w:r>
      <w:r w:rsidRPr="00BF03AC">
        <w:t xml:space="preserve"> </w:t>
      </w:r>
      <w:r w:rsidRPr="00BF03AC">
        <w:br/>
        <w:t xml:space="preserve">A.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 w:rsidRPr="00BF03AC">
        <w:t xml:space="preserve"> </w:t>
      </w:r>
      <w:r w:rsidRPr="00BF03AC">
        <w:tab/>
        <w:t xml:space="preserve">B. 2 </w:t>
      </w:r>
      <w:r w:rsidRPr="00BF03AC">
        <w:tab/>
        <w:t xml:space="preserve">C.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8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 w:rsidRPr="00BF03AC">
        <w:t xml:space="preserve"> </w:t>
      </w:r>
      <w:r w:rsidRPr="00BF03AC">
        <w:tab/>
        <w:t xml:space="preserve">D.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16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50AE5E55" w14:textId="77777777" w:rsidR="00BF03AC" w:rsidRPr="001168B8" w:rsidRDefault="00BF03AC" w:rsidP="001168B8">
      <w:pPr>
        <w:pStyle w:val="ad"/>
        <w:rPr>
          <w:sz w:val="28"/>
        </w:rPr>
      </w:pPr>
      <w:bookmarkStart w:id="3" w:name="X18f68fbe0f20f5f211c1d5037c6f6ebb540fde6"/>
      <w:bookmarkEnd w:id="2"/>
      <w:r w:rsidRPr="001168B8">
        <w:rPr>
          <w:sz w:val="28"/>
        </w:rPr>
        <w:t>二、</w:t>
      </w:r>
      <w:proofErr w:type="gramStart"/>
      <w:r w:rsidRPr="001168B8">
        <w:rPr>
          <w:sz w:val="28"/>
        </w:rPr>
        <w:t>选择题</w:t>
      </w:r>
      <w:r w:rsidRPr="001168B8">
        <w:rPr>
          <w:sz w:val="28"/>
        </w:rPr>
        <w:t>:</w:t>
      </w:r>
      <w:proofErr w:type="gramEnd"/>
      <w:r w:rsidRPr="001168B8">
        <w:rPr>
          <w:sz w:val="28"/>
        </w:rPr>
        <w:t>本题共</w:t>
      </w:r>
      <w:r w:rsidRPr="001168B8">
        <w:rPr>
          <w:sz w:val="28"/>
        </w:rPr>
        <w:t>3</w:t>
      </w:r>
      <w:r w:rsidRPr="001168B8">
        <w:rPr>
          <w:sz w:val="28"/>
        </w:rPr>
        <w:t>小</w:t>
      </w:r>
      <w:proofErr w:type="gramStart"/>
      <w:r w:rsidRPr="001168B8">
        <w:rPr>
          <w:sz w:val="28"/>
        </w:rPr>
        <w:t>题</w:t>
      </w:r>
      <w:r w:rsidRPr="001168B8">
        <w:rPr>
          <w:sz w:val="28"/>
        </w:rPr>
        <w:t>,</w:t>
      </w:r>
      <w:proofErr w:type="gramEnd"/>
      <w:r w:rsidRPr="001168B8">
        <w:rPr>
          <w:sz w:val="28"/>
        </w:rPr>
        <w:t>每小题</w:t>
      </w:r>
      <w:r w:rsidRPr="001168B8">
        <w:rPr>
          <w:sz w:val="28"/>
        </w:rPr>
        <w:t>6</w:t>
      </w:r>
      <w:proofErr w:type="gramStart"/>
      <w:r w:rsidRPr="001168B8">
        <w:rPr>
          <w:sz w:val="28"/>
        </w:rPr>
        <w:t>分</w:t>
      </w:r>
      <w:r w:rsidRPr="001168B8">
        <w:rPr>
          <w:sz w:val="28"/>
        </w:rPr>
        <w:t>,</w:t>
      </w:r>
      <w:proofErr w:type="gramEnd"/>
      <w:r w:rsidRPr="001168B8">
        <w:rPr>
          <w:sz w:val="28"/>
        </w:rPr>
        <w:t>共</w:t>
      </w:r>
      <w:r w:rsidRPr="001168B8">
        <w:rPr>
          <w:sz w:val="28"/>
        </w:rPr>
        <w:t>18</w:t>
      </w:r>
      <w:proofErr w:type="gramStart"/>
      <w:r w:rsidRPr="001168B8">
        <w:rPr>
          <w:sz w:val="28"/>
        </w:rPr>
        <w:t>分</w:t>
      </w:r>
      <w:r w:rsidRPr="001168B8">
        <w:rPr>
          <w:sz w:val="28"/>
        </w:rPr>
        <w:t>.</w:t>
      </w:r>
      <w:proofErr w:type="gramEnd"/>
      <w:r w:rsidRPr="001168B8">
        <w:rPr>
          <w:sz w:val="28"/>
        </w:rPr>
        <w:t>在每小题给出的四个选项</w:t>
      </w:r>
      <w:proofErr w:type="gramStart"/>
      <w:r w:rsidRPr="001168B8">
        <w:rPr>
          <w:sz w:val="28"/>
        </w:rPr>
        <w:t>中</w:t>
      </w:r>
      <w:r w:rsidRPr="001168B8">
        <w:rPr>
          <w:sz w:val="28"/>
        </w:rPr>
        <w:t>,</w:t>
      </w:r>
      <w:proofErr w:type="gramEnd"/>
      <w:r w:rsidRPr="001168B8">
        <w:rPr>
          <w:sz w:val="28"/>
        </w:rPr>
        <w:t>有多项符合题目</w:t>
      </w:r>
      <w:proofErr w:type="gramStart"/>
      <w:r w:rsidRPr="001168B8">
        <w:rPr>
          <w:sz w:val="28"/>
        </w:rPr>
        <w:t>要求</w:t>
      </w:r>
      <w:r w:rsidRPr="001168B8">
        <w:rPr>
          <w:sz w:val="28"/>
        </w:rPr>
        <w:t>.</w:t>
      </w:r>
      <w:proofErr w:type="gramEnd"/>
      <w:r w:rsidRPr="001168B8">
        <w:rPr>
          <w:sz w:val="28"/>
        </w:rPr>
        <w:t>全部选对的得</w:t>
      </w:r>
      <w:r w:rsidRPr="001168B8">
        <w:rPr>
          <w:sz w:val="28"/>
        </w:rPr>
        <w:t>6</w:t>
      </w:r>
      <w:proofErr w:type="gramStart"/>
      <w:r w:rsidRPr="001168B8">
        <w:rPr>
          <w:sz w:val="28"/>
        </w:rPr>
        <w:t>分</w:t>
      </w:r>
      <w:r w:rsidRPr="001168B8">
        <w:rPr>
          <w:sz w:val="28"/>
        </w:rPr>
        <w:t>,</w:t>
      </w:r>
      <w:proofErr w:type="gramEnd"/>
      <w:r w:rsidRPr="001168B8">
        <w:rPr>
          <w:sz w:val="28"/>
        </w:rPr>
        <w:t>部分选对的得部分</w:t>
      </w:r>
      <w:proofErr w:type="gramStart"/>
      <w:r w:rsidRPr="001168B8">
        <w:rPr>
          <w:sz w:val="28"/>
        </w:rPr>
        <w:t>分</w:t>
      </w:r>
      <w:r w:rsidRPr="001168B8">
        <w:rPr>
          <w:sz w:val="28"/>
        </w:rPr>
        <w:t>,</w:t>
      </w:r>
      <w:proofErr w:type="gramEnd"/>
      <w:r w:rsidRPr="001168B8">
        <w:rPr>
          <w:sz w:val="28"/>
        </w:rPr>
        <w:t>有选错的得</w:t>
      </w:r>
      <w:r w:rsidRPr="001168B8">
        <w:rPr>
          <w:sz w:val="28"/>
        </w:rPr>
        <w:t>0</w:t>
      </w:r>
      <w:proofErr w:type="gramStart"/>
      <w:r w:rsidRPr="001168B8">
        <w:rPr>
          <w:sz w:val="28"/>
        </w:rPr>
        <w:t>分</w:t>
      </w:r>
      <w:r w:rsidRPr="001168B8">
        <w:rPr>
          <w:sz w:val="28"/>
        </w:rPr>
        <w:t>.</w:t>
      </w:r>
      <w:proofErr w:type="gramEnd"/>
    </w:p>
    <w:p w14:paraId="79052DFC" w14:textId="3349416C" w:rsidR="00BF03AC" w:rsidRDefault="001168B8" w:rsidP="001168B8">
      <w:pPr>
        <w:pStyle w:val="1"/>
        <w:spacing w:after="168"/>
      </w:pPr>
      <w:r w:rsidRPr="00BF03AC">
        <w:drawing>
          <wp:anchor distT="36000" distB="36000" distL="72000" distR="0" simplePos="0" relativeHeight="251664384" behindDoc="0" locked="0" layoutInCell="1" allowOverlap="0" wp14:anchorId="04FC1562" wp14:editId="5348B3AD">
            <wp:simplePos x="0" y="0"/>
            <wp:positionH relativeFrom="column">
              <wp:posOffset>3524423</wp:posOffset>
            </wp:positionH>
            <wp:positionV relativeFrom="paragraph">
              <wp:posOffset>339437</wp:posOffset>
            </wp:positionV>
            <wp:extent cx="3246120" cy="1636776"/>
            <wp:effectExtent l="0" t="0" r="6985" b="0"/>
            <wp:wrapSquare wrapText="largest"/>
            <wp:docPr id="126906954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6120" cy="1636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F03AC" w:rsidRPr="00BF03AC">
        <w:t>某超市在两周内的蓝莓每日促销量如图所</w:t>
      </w:r>
      <w:proofErr w:type="gramStart"/>
      <w:r w:rsidR="00BF03AC" w:rsidRPr="00BF03AC">
        <w:t>示</w:t>
      </w:r>
      <w:r w:rsidR="00BF03AC" w:rsidRPr="00BF03AC">
        <w:t>,</w:t>
      </w:r>
      <w:proofErr w:type="gramEnd"/>
      <w:r w:rsidR="00BF03AC" w:rsidRPr="00BF03AC">
        <w:t xml:space="preserve"> </w:t>
      </w:r>
      <w:r w:rsidR="00BF03AC" w:rsidRPr="00BF03AC">
        <w:t>根据此折线</w:t>
      </w:r>
      <w:proofErr w:type="gramStart"/>
      <w:r w:rsidR="00BF03AC" w:rsidRPr="00BF03AC">
        <w:t>图</w:t>
      </w:r>
      <w:r w:rsidR="00BF03AC" w:rsidRPr="00BF03AC">
        <w:t>,</w:t>
      </w:r>
      <w:proofErr w:type="gramEnd"/>
      <w:r w:rsidR="00BF03AC" w:rsidRPr="00BF03AC">
        <w:t xml:space="preserve"> </w:t>
      </w:r>
      <w:r w:rsidR="00BF03AC" w:rsidRPr="00BF03AC">
        <w:t>下面结论正确的是</w:t>
      </w:r>
      <w:r>
        <w:br/>
      </w:r>
      <w:r w:rsidR="00BF03AC" w:rsidRPr="00BF03AC">
        <w:t xml:space="preserve">A. </w:t>
      </w:r>
      <w:r w:rsidR="00BF03AC" w:rsidRPr="00BF03AC">
        <w:t>这</w:t>
      </w:r>
      <w:r w:rsidR="00BF03AC" w:rsidRPr="00BF03AC">
        <w:t xml:space="preserve"> 14 </w:t>
      </w:r>
      <w:r w:rsidR="00BF03AC" w:rsidRPr="00BF03AC">
        <w:t>天日促销量的中位数是</w:t>
      </w:r>
      <w:r w:rsidR="00BF03AC" w:rsidRPr="00BF03AC">
        <w:t xml:space="preserve"> 196 </w:t>
      </w:r>
      <w:r>
        <w:br/>
      </w:r>
      <w:r w:rsidR="00BF03AC" w:rsidRPr="00BF03AC">
        <w:t xml:space="preserve">B. </w:t>
      </w:r>
      <w:r w:rsidR="00BF03AC" w:rsidRPr="00BF03AC">
        <w:t>这</w:t>
      </w:r>
      <w:r w:rsidR="00BF03AC" w:rsidRPr="00BF03AC">
        <w:t xml:space="preserve"> 14 </w:t>
      </w:r>
      <w:r w:rsidR="00BF03AC" w:rsidRPr="00BF03AC">
        <w:t>天日促销量的众数是</w:t>
      </w:r>
      <w:r w:rsidR="00BF03AC" w:rsidRPr="00BF03AC">
        <w:t xml:space="preserve"> 214 </w:t>
      </w:r>
      <w:r>
        <w:br/>
      </w:r>
      <w:r w:rsidR="00BF03AC" w:rsidRPr="00BF03AC">
        <w:t xml:space="preserve">C. </w:t>
      </w:r>
      <w:r w:rsidR="00BF03AC" w:rsidRPr="00BF03AC">
        <w:t>这</w:t>
      </w:r>
      <w:r w:rsidR="00BF03AC" w:rsidRPr="00BF03AC">
        <w:t xml:space="preserve"> 14 </w:t>
      </w:r>
      <w:r w:rsidR="00BF03AC" w:rsidRPr="00BF03AC">
        <w:t>天日促销量的第</w:t>
      </w:r>
      <w:r w:rsidR="00BF03AC" w:rsidRPr="00BF03AC">
        <w:t xml:space="preserve"> 80 </w:t>
      </w:r>
      <w:r w:rsidR="00BF03AC" w:rsidRPr="00BF03AC">
        <w:t>百分位数是</w:t>
      </w:r>
      <w:r w:rsidR="00BF03AC" w:rsidRPr="00BF03AC">
        <w:t xml:space="preserve"> 260 </w:t>
      </w:r>
      <w:r>
        <w:br/>
      </w:r>
      <w:r w:rsidR="00BF03AC" w:rsidRPr="00BF03AC">
        <w:t xml:space="preserve">D. </w:t>
      </w:r>
      <w:r w:rsidR="00BF03AC" w:rsidRPr="00BF03AC">
        <w:t>这</w:t>
      </w:r>
      <w:r w:rsidR="00BF03AC" w:rsidRPr="00BF03AC">
        <w:t xml:space="preserve"> 14 </w:t>
      </w:r>
      <w:r w:rsidR="00BF03AC" w:rsidRPr="00BF03AC">
        <w:t>天日促销量的极差为</w:t>
      </w:r>
      <w:r w:rsidR="00BF03AC" w:rsidRPr="00BF03AC">
        <w:t xml:space="preserve"> 194</w:t>
      </w:r>
    </w:p>
    <w:p w14:paraId="78295953" w14:textId="59F987F3" w:rsidR="001168B8" w:rsidRPr="00BF03AC" w:rsidRDefault="001168B8" w:rsidP="001168B8">
      <w:pPr>
        <w:pStyle w:val="1"/>
        <w:spacing w:after="168"/>
      </w:pPr>
      <w:r w:rsidRPr="00BF03AC">
        <w:lastRenderedPageBreak/>
        <w:t>已知函数</w:t>
      </w:r>
      <w:r w:rsidRPr="00BF03AC">
        <w:t xml:space="preserve"> </w:t>
      </w:r>
      <m:oMath>
        <m:r>
          <w:rPr>
            <w:rFonts w:ascii="Cambria Math" w:hAnsi="Cambria Math" w:cs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 w:cs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)=cos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 w:cs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e>
        </m:d>
      </m:oMath>
      <w:r w:rsidRPr="00BF03AC">
        <w:t xml:space="preserve"> </w:t>
      </w:r>
      <w:r w:rsidRPr="00BF03AC">
        <w:t>，下列说法正确的是</w:t>
      </w:r>
      <w:r w:rsidRPr="00BF03AC">
        <w:t xml:space="preserve"> </w:t>
      </w:r>
      <w:r w:rsidRPr="00BF03AC">
        <w:br/>
        <w:t xml:space="preserve">A. </w:t>
      </w:r>
      <m:oMath>
        <m:r>
          <w:rPr>
            <w:rFonts w:ascii="Cambria Math" w:hAnsi="Cambria Math" w:cs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 w:cs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BF03AC">
        <w:t xml:space="preserve"> </w:t>
      </w:r>
      <w:r w:rsidRPr="00BF03AC">
        <w:t>的最小正周期是</w:t>
      </w:r>
      <w:r w:rsidRPr="00BF03AC">
        <w:t xml:space="preserve"> </w:t>
      </w:r>
      <m:oMath>
        <m:r>
          <w:rPr>
            <w:rFonts w:ascii="Cambria Math" w:hAnsi="Cambria Math" w:cs="Cambria Math"/>
          </w:rPr>
          <m:t>π</m:t>
        </m:r>
      </m:oMath>
      <w:r w:rsidRPr="00BF03AC">
        <w:t xml:space="preserve"> </w:t>
      </w:r>
      <w:r>
        <w:br/>
      </w:r>
      <w:r w:rsidRPr="00BF03AC">
        <w:t xml:space="preserve">B. </w:t>
      </w:r>
      <m:oMath>
        <m:r>
          <w:rPr>
            <w:rFonts w:ascii="Cambria Math" w:hAnsi="Cambria Math" w:cs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 w:cs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BF03AC">
        <w:t xml:space="preserve"> </w:t>
      </w:r>
      <w:r w:rsidRPr="00BF03AC">
        <w:t>可由函数</w:t>
      </w:r>
      <w:r w:rsidRPr="00BF03AC">
        <w:t xml:space="preserve"> </w:t>
      </w:r>
      <m:oMath>
        <m:r>
          <w:rPr>
            <w:rFonts w:ascii="Cambria Math" w:hAnsi="Cambria Math" w:cs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=cos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 w:cs="Cambria Math"/>
          </w:rPr>
          <m:t>x</m:t>
        </m:r>
      </m:oMath>
      <w:r w:rsidRPr="00BF03AC">
        <w:t xml:space="preserve"> </w:t>
      </w:r>
      <w:r w:rsidRPr="00BF03AC">
        <w:t>向右平移</w:t>
      </w:r>
      <w:r w:rsidRPr="00BF03AC"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 w:rsidRPr="00BF03AC">
        <w:t xml:space="preserve"> </w:t>
      </w:r>
      <w:r w:rsidRPr="00BF03AC">
        <w:t>个单位（纵坐标不变）得到</w:t>
      </w:r>
      <w:r w:rsidRPr="00BF03AC">
        <w:t xml:space="preserve"> </w:t>
      </w:r>
      <w:r>
        <w:br/>
      </w:r>
      <w:r w:rsidRPr="00BF03AC">
        <w:t xml:space="preserve">C. </w:t>
      </w:r>
      <m:oMath>
        <m:r>
          <w:rPr>
            <w:rFonts w:ascii="Cambria Math" w:hAnsi="Cambria Math" w:cs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 w:cs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BF03AC">
        <w:t xml:space="preserve"> </w:t>
      </w:r>
      <w:r w:rsidRPr="00BF03AC">
        <w:t>的</w:t>
      </w:r>
      <w:proofErr w:type="gramStart"/>
      <w:r w:rsidRPr="00BF03AC">
        <w:t>图象</w:t>
      </w:r>
      <w:proofErr w:type="gramEnd"/>
      <w:r w:rsidRPr="00BF03AC">
        <w:t>关于</w:t>
      </w:r>
      <w:r w:rsidRPr="00BF03AC">
        <w:t xml:space="preserve"> </w:t>
      </w:r>
      <m:oMath>
        <m:r>
          <w:rPr>
            <w:rFonts w:ascii="Cambria Math" w:hAnsi="Cambria Math" w:cs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</m:oMath>
      <w:r w:rsidRPr="00BF03AC">
        <w:t xml:space="preserve"> </w:t>
      </w:r>
      <w:r w:rsidRPr="00BF03AC">
        <w:t>对称</w:t>
      </w:r>
      <w:r w:rsidRPr="00BF03AC">
        <w:t xml:space="preserve"> </w:t>
      </w:r>
      <w:r>
        <w:br/>
      </w:r>
      <w:r w:rsidRPr="00BF03AC">
        <w:t xml:space="preserve">D. </w:t>
      </w:r>
      <m:oMath>
        <m:r>
          <w:rPr>
            <w:rFonts w:ascii="Cambria Math" w:hAnsi="Cambria Math" w:cs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 w:cs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BF03AC">
        <w:t xml:space="preserve"> </w:t>
      </w:r>
      <w:proofErr w:type="gramStart"/>
      <w:r w:rsidRPr="00BF03AC">
        <w:t>图象</w:t>
      </w:r>
      <w:proofErr w:type="gramEnd"/>
      <w:r w:rsidRPr="00BF03AC">
        <w:t>的一个对称中心是</w:t>
      </w:r>
      <w:r w:rsidRPr="00BF03AC"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6554B757" w14:textId="318D7C45" w:rsidR="001168B8" w:rsidRPr="00BF03AC" w:rsidRDefault="001168B8" w:rsidP="001168B8">
      <w:pPr>
        <w:pStyle w:val="1"/>
        <w:spacing w:after="168"/>
      </w:pPr>
      <w:r w:rsidRPr="00BF03AC">
        <w:drawing>
          <wp:anchor distT="36000" distB="36000" distL="72000" distR="0" simplePos="0" relativeHeight="251669504" behindDoc="0" locked="0" layoutInCell="1" allowOverlap="0" wp14:anchorId="4F6BE0EF" wp14:editId="49E110BB">
            <wp:simplePos x="0" y="0"/>
            <wp:positionH relativeFrom="column">
              <wp:posOffset>5036820</wp:posOffset>
            </wp:positionH>
            <wp:positionV relativeFrom="paragraph">
              <wp:posOffset>345440</wp:posOffset>
            </wp:positionV>
            <wp:extent cx="1698625" cy="1638300"/>
            <wp:effectExtent l="0" t="0" r="0" b="0"/>
            <wp:wrapSquare wrapText="largest"/>
            <wp:docPr id="207930125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8625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F03AC">
        <w:t>如</w:t>
      </w:r>
      <w:proofErr w:type="gramStart"/>
      <w:r w:rsidRPr="00BF03AC">
        <w:t>图</w:t>
      </w:r>
      <w:r w:rsidRPr="00BF03AC">
        <w:t>,</w:t>
      </w:r>
      <w:proofErr w:type="gramEnd"/>
      <w:r w:rsidRPr="00BF03AC">
        <w:t xml:space="preserve"> </w:t>
      </w:r>
      <w:r w:rsidRPr="00BF03AC">
        <w:t>正方体</w:t>
      </w:r>
      <w:r w:rsidRPr="00BF03AC">
        <w:t xml:space="preserve"> </w:t>
      </w:r>
      <m:oMath>
        <m:r>
          <w:rPr>
            <w:rFonts w:ascii="Cambria Math" w:hAnsi="Cambria Math" w:cs="Cambria Math"/>
          </w:rPr>
          <m:t>ABCD</m:t>
        </m:r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BF03AC">
        <w:t xml:space="preserve"> </w:t>
      </w:r>
      <w:r w:rsidRPr="00BF03AC">
        <w:t>棱长为</w:t>
      </w:r>
      <w:r w:rsidRPr="00BF03AC">
        <w:t xml:space="preserve"> 2, E, F, G </w:t>
      </w:r>
      <w:r w:rsidRPr="00BF03AC">
        <w:t>分别为棱</w:t>
      </w:r>
      <w:r w:rsidRPr="00BF03AC">
        <w:t xml:space="preserve"> </w:t>
      </w:r>
      <m:oMath>
        <m:r>
          <w:rPr>
            <w:rFonts w:ascii="Cambria Math" w:hAnsi="Cambria Math" w:cs="Cambria Math"/>
          </w:rPr>
          <m:t>AD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 w:cs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 w:cs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BF03AC">
        <w:t xml:space="preserve"> </w:t>
      </w:r>
      <w:r w:rsidRPr="00BF03AC">
        <w:t>的中点</w:t>
      </w:r>
      <w:r w:rsidRPr="00BF03AC">
        <w:t xml:space="preserve">, P </w:t>
      </w:r>
      <w:r w:rsidRPr="00BF03AC">
        <w:t>是正</w:t>
      </w:r>
      <w:r w:rsidRPr="00BF03AC">
        <w:t xml:space="preserve"> </w:t>
      </w:r>
      <w:r w:rsidRPr="00BF03AC">
        <w:t>体表面上的动</w:t>
      </w:r>
      <w:proofErr w:type="gramStart"/>
      <w:r w:rsidRPr="00BF03AC">
        <w:t>点</w:t>
      </w:r>
      <w:r w:rsidRPr="00BF03AC">
        <w:t>,</w:t>
      </w:r>
      <w:proofErr w:type="gramEnd"/>
      <w:r w:rsidRPr="00BF03AC">
        <w:t>则下列说法正确的是</w:t>
      </w:r>
      <w:r w:rsidRPr="00BF03AC">
        <w:t xml:space="preserve"> </w:t>
      </w:r>
      <w:r w:rsidRPr="00BF03AC">
        <w:br/>
        <w:t xml:space="preserve">A.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BF03AC">
        <w:t xml:space="preserve"> // </w:t>
      </w:r>
      <w:r w:rsidRPr="00BF03AC">
        <w:t>平面</w:t>
      </w:r>
      <w:r w:rsidRPr="00BF03AC">
        <w:t xml:space="preserve"> EFG </w:t>
      </w:r>
      <w:r>
        <w:br/>
      </w:r>
      <w:r w:rsidRPr="00BF03AC">
        <w:t xml:space="preserve">B. </w:t>
      </w:r>
      <w:r w:rsidRPr="00BF03AC">
        <w:t>若</w:t>
      </w:r>
      <w:r w:rsidRPr="00BF03AC">
        <w:t xml:space="preserve"> P </w:t>
      </w:r>
      <w:r w:rsidRPr="00BF03AC">
        <w:t>为线段</w:t>
      </w:r>
      <w:r w:rsidRPr="00BF03AC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BF03AC">
        <w:t xml:space="preserve"> </w:t>
      </w:r>
      <w:r w:rsidRPr="00BF03AC">
        <w:t>上一</w:t>
      </w:r>
      <w:proofErr w:type="gramStart"/>
      <w:r w:rsidRPr="00BF03AC">
        <w:t>点</w:t>
      </w:r>
      <w:r w:rsidRPr="00BF03AC">
        <w:t>,</w:t>
      </w:r>
      <w:proofErr w:type="gramEnd"/>
      <w:r w:rsidRPr="00BF03AC">
        <w:t xml:space="preserve"> </w:t>
      </w:r>
      <w:r w:rsidRPr="00BF03AC">
        <w:t>则三棱锥</w:t>
      </w:r>
      <w:r w:rsidRPr="00BF03AC">
        <w:t xml:space="preserve"> F-EGP </w:t>
      </w:r>
      <w:r w:rsidRPr="00BF03AC">
        <w:t>的体积为定值</w:t>
      </w:r>
      <w:r w:rsidRPr="00BF03AC">
        <w:t xml:space="preserve"> </w:t>
      </w:r>
      <w:r>
        <w:br/>
      </w:r>
      <w:r w:rsidRPr="00BF03AC">
        <w:t xml:space="preserve">C. </w:t>
      </w:r>
      <w:r w:rsidRPr="00BF03AC">
        <w:t>若</w:t>
      </w:r>
      <w:r w:rsidRPr="00BF03AC">
        <w:t xml:space="preserve"> AP = 2, </w:t>
      </w:r>
      <w:r w:rsidRPr="00BF03AC">
        <w:t>则点</w:t>
      </w:r>
      <w:r w:rsidRPr="00BF03AC">
        <w:t xml:space="preserve"> P </w:t>
      </w:r>
      <w:r w:rsidRPr="00BF03AC">
        <w:t>的轨迹长度为</w:t>
      </w:r>
      <w:r w:rsidRPr="00BF03AC">
        <w:t xml:space="preserve"> </w:t>
      </w:r>
      <m:oMath>
        <m:r>
          <w:rPr>
            <w:rFonts w:ascii="Cambria Math" w:hAnsi="Cambria Math" w:cs="Cambria Math"/>
          </w:rPr>
          <m:t>π</m:t>
        </m:r>
      </m:oMath>
      <w:r w:rsidRPr="00BF03AC">
        <w:t xml:space="preserve"> </w:t>
      </w:r>
      <w:r>
        <w:br/>
      </w:r>
      <w:r w:rsidRPr="00BF03AC">
        <w:t xml:space="preserve">D. </w:t>
      </w:r>
      <w:r w:rsidRPr="00BF03AC">
        <w:t>过</w:t>
      </w:r>
      <w:r w:rsidRPr="00BF03AC">
        <w:t xml:space="preserve"> E</w:t>
      </w:r>
      <w:r w:rsidRPr="00BF03AC">
        <w:t>、</w:t>
      </w:r>
      <w:r w:rsidRPr="00BF03AC">
        <w:t>F</w:t>
      </w:r>
      <w:r w:rsidRPr="00BF03AC">
        <w:t>、</w:t>
      </w:r>
      <w:r w:rsidRPr="00BF03AC">
        <w:t xml:space="preserve">G </w:t>
      </w:r>
      <w:r w:rsidRPr="00BF03AC">
        <w:t>三点的平面截正方体所得截面的面积为</w:t>
      </w:r>
      <w:r w:rsidRPr="00BF03AC">
        <w:t xml:space="preserve"> </w:t>
      </w:r>
      <m:oMath>
        <m:r>
          <w:rPr>
            <w:rFonts w:ascii="Cambria Math" w:hAnsi="Cambria Math"/>
          </w:rPr>
          <m:t>3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</w:p>
    <w:p w14:paraId="7E0A7DE9" w14:textId="77777777" w:rsidR="001168B8" w:rsidRPr="001168B8" w:rsidRDefault="001168B8" w:rsidP="001168B8">
      <w:pPr>
        <w:pStyle w:val="ad"/>
        <w:rPr>
          <w:sz w:val="32"/>
          <w:szCs w:val="36"/>
        </w:rPr>
      </w:pPr>
      <w:bookmarkStart w:id="4" w:name="三填空题本题共3小题每小题5分共15分."/>
      <w:r w:rsidRPr="001168B8">
        <w:rPr>
          <w:sz w:val="32"/>
          <w:szCs w:val="36"/>
        </w:rPr>
        <w:t>三、填空题：本题共</w:t>
      </w:r>
      <w:r w:rsidRPr="001168B8">
        <w:rPr>
          <w:sz w:val="32"/>
          <w:szCs w:val="36"/>
        </w:rPr>
        <w:t>3</w:t>
      </w:r>
      <w:r w:rsidRPr="001168B8">
        <w:rPr>
          <w:sz w:val="32"/>
          <w:szCs w:val="36"/>
        </w:rPr>
        <w:t>小题，每小题</w:t>
      </w:r>
      <w:r w:rsidRPr="001168B8">
        <w:rPr>
          <w:sz w:val="32"/>
          <w:szCs w:val="36"/>
        </w:rPr>
        <w:t>5</w:t>
      </w:r>
      <w:r w:rsidRPr="001168B8">
        <w:rPr>
          <w:sz w:val="32"/>
          <w:szCs w:val="36"/>
        </w:rPr>
        <w:t>分，共</w:t>
      </w:r>
      <w:r w:rsidRPr="001168B8">
        <w:rPr>
          <w:sz w:val="32"/>
          <w:szCs w:val="36"/>
        </w:rPr>
        <w:t>15</w:t>
      </w:r>
      <w:proofErr w:type="gramStart"/>
      <w:r w:rsidRPr="001168B8">
        <w:rPr>
          <w:sz w:val="32"/>
          <w:szCs w:val="36"/>
        </w:rPr>
        <w:t>分</w:t>
      </w:r>
      <w:r w:rsidRPr="001168B8">
        <w:rPr>
          <w:sz w:val="32"/>
          <w:szCs w:val="36"/>
        </w:rPr>
        <w:t>.</w:t>
      </w:r>
      <w:proofErr w:type="gramEnd"/>
    </w:p>
    <w:p w14:paraId="738D56C4" w14:textId="77777777" w:rsidR="001168B8" w:rsidRPr="00BF03AC" w:rsidRDefault="001168B8" w:rsidP="001168B8">
      <w:pPr>
        <w:pStyle w:val="1"/>
        <w:spacing w:after="168"/>
      </w:pPr>
      <w:r w:rsidRPr="00BF03AC">
        <w:t>已知向量</w:t>
      </w:r>
      <w:r w:rsidRPr="00BF03AC">
        <w:t xml:space="preserve">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,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</m:oMath>
      <w:r w:rsidRPr="00BF03AC">
        <w:t xml:space="preserve"> </w:t>
      </w:r>
      <w:r w:rsidRPr="00BF03AC">
        <w:t>的夹角为</w:t>
      </w:r>
      <w:r w:rsidRPr="00BF03AC"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  <w:r w:rsidRPr="00BF03AC">
        <w:t xml:space="preserve"> </w:t>
      </w:r>
      <w:r w:rsidRPr="00BF03AC">
        <w:t>，</w:t>
      </w:r>
      <w:r w:rsidRPr="00BF03AC">
        <w:t xml:space="preserve"> </w:t>
      </w:r>
      <m:oMath>
        <m:r>
          <m:rPr>
            <m:sty m:val="p"/>
          </m:rPr>
          <w:rPr>
            <w:rFonts w:ascii="Cambria Math" w:hAnsi="Cambria Math"/>
          </w:rPr>
          <m:t>|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|=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  <w:r w:rsidRPr="00BF03AC">
        <w:t xml:space="preserve"> </w:t>
      </w:r>
      <w:r w:rsidRPr="00BF03AC">
        <w:t>，</w:t>
      </w:r>
      <w:r w:rsidRPr="00BF03AC">
        <w:t xml:space="preserve"> </w:t>
      </w:r>
      <m:oMath>
        <m:r>
          <m:rPr>
            <m:sty m:val="p"/>
          </m:rPr>
          <w:rPr>
            <w:rFonts w:ascii="Cambria Math" w:hAnsi="Cambria Math"/>
          </w:rPr>
          <m:t>|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</w:rPr>
          <m:t>|=</m:t>
        </m:r>
        <m:r>
          <w:rPr>
            <w:rFonts w:ascii="Cambria Math" w:hAnsi="Cambria Math"/>
          </w:rPr>
          <m:t>1</m:t>
        </m:r>
      </m:oMath>
      <w:r w:rsidRPr="00BF03AC">
        <w:t xml:space="preserve"> </w:t>
      </w:r>
      <w:r w:rsidRPr="00BF03AC">
        <w:t>，则</w:t>
      </w:r>
      <w:r w:rsidRPr="00BF03AC">
        <w:t xml:space="preserve">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2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+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</w:rPr>
          <m:t>|=</m:t>
        </m:r>
      </m:oMath>
      <w:r w:rsidRPr="00BF03AC">
        <w:t xml:space="preserve"> ____.</w:t>
      </w:r>
    </w:p>
    <w:p w14:paraId="1046989D" w14:textId="354DF884" w:rsidR="001168B8" w:rsidRPr="00BF03AC" w:rsidRDefault="001168B8" w:rsidP="001168B8">
      <w:pPr>
        <w:pStyle w:val="1"/>
        <w:spacing w:after="168"/>
      </w:pPr>
      <w:r w:rsidRPr="00BF03AC">
        <w:drawing>
          <wp:anchor distT="36000" distB="36000" distL="72000" distR="0" simplePos="0" relativeHeight="251668480" behindDoc="0" locked="0" layoutInCell="1" allowOverlap="0" wp14:anchorId="5373C0D4" wp14:editId="2FF44AA9">
            <wp:simplePos x="0" y="0"/>
            <wp:positionH relativeFrom="column">
              <wp:posOffset>5354955</wp:posOffset>
            </wp:positionH>
            <wp:positionV relativeFrom="paragraph">
              <wp:posOffset>523240</wp:posOffset>
            </wp:positionV>
            <wp:extent cx="1379855" cy="1214755"/>
            <wp:effectExtent l="0" t="0" r="0" b="4445"/>
            <wp:wrapSquare wrapText="largest"/>
            <wp:docPr id="182060612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855" cy="121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F03AC">
        <w:t>在正方体</w:t>
      </w:r>
      <w:r w:rsidRPr="00BF03AC">
        <w:t xml:space="preserve"> </w:t>
      </w:r>
      <m:oMath>
        <m:r>
          <w:rPr>
            <w:rFonts w:ascii="Cambria Math" w:hAnsi="Cambria Math" w:cs="Cambria Math"/>
          </w:rPr>
          <m:t>ABCD</m:t>
        </m:r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BF03AC">
        <w:t xml:space="preserve"> </w:t>
      </w:r>
      <w:r w:rsidRPr="00BF03AC">
        <w:t>中，</w:t>
      </w:r>
      <w:r w:rsidRPr="00BF03AC">
        <w:t xml:space="preserve">E </w:t>
      </w:r>
      <w:r w:rsidRPr="00BF03AC">
        <w:t>是</w:t>
      </w:r>
      <w:r w:rsidRPr="00BF03AC">
        <w:t xml:space="preserve"> AD </w:t>
      </w:r>
      <w:r w:rsidRPr="00BF03AC">
        <w:t>的中点，</w:t>
      </w:r>
      <w:r w:rsidRPr="00BF03AC">
        <w:t xml:space="preserve">F </w:t>
      </w:r>
      <w:r w:rsidRPr="00BF03AC">
        <w:t>是</w:t>
      </w:r>
      <w:r w:rsidRPr="00BF03AC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BF03AC">
        <w:t xml:space="preserve"> </w:t>
      </w:r>
      <w:r w:rsidRPr="00BF03AC">
        <w:t>的中点，则异面直线</w:t>
      </w:r>
      <w:r w:rsidRPr="00BF03AC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E</m:t>
        </m:r>
      </m:oMath>
      <w:r w:rsidRPr="00BF03AC">
        <w:t xml:space="preserve"> </w:t>
      </w:r>
      <w:r w:rsidRPr="00BF03AC">
        <w:t>为</w:t>
      </w:r>
      <w:r w:rsidRPr="00BF03AC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F</m:t>
        </m:r>
      </m:oMath>
      <w:r w:rsidRPr="00BF03AC">
        <w:t xml:space="preserve"> </w:t>
      </w:r>
      <w:r w:rsidRPr="00BF03AC">
        <w:t>所成角的正弦值为</w:t>
      </w:r>
      <w:r w:rsidRPr="00BF03AC">
        <w:t xml:space="preserve"> ____</w:t>
      </w:r>
      <w:r w:rsidRPr="00BF03AC">
        <w:t>。</w:t>
      </w:r>
    </w:p>
    <w:p w14:paraId="7F5978CD" w14:textId="540A96F4" w:rsidR="001168B8" w:rsidRPr="00BF03AC" w:rsidRDefault="001168B8" w:rsidP="001168B8">
      <w:pPr>
        <w:pStyle w:val="1"/>
        <w:spacing w:after="168"/>
      </w:pPr>
      <w:r w:rsidRPr="00BF03AC">
        <w:t>如</w:t>
      </w:r>
      <w:proofErr w:type="gramStart"/>
      <w:r w:rsidRPr="00BF03AC">
        <w:t>图</w:t>
      </w:r>
      <w:r w:rsidRPr="00BF03AC">
        <w:t>,</w:t>
      </w:r>
      <w:proofErr w:type="gramEnd"/>
      <w:r w:rsidRPr="00BF03AC">
        <w:t xml:space="preserve"> </w:t>
      </w:r>
      <w:r w:rsidRPr="00BF03AC">
        <w:t>三个全等的三角形</w:t>
      </w:r>
      <w:r w:rsidRPr="00BF03AC">
        <w:t xml:space="preserve"> </w:t>
      </w:r>
      <m:oMath>
        <m:r>
          <m:rPr>
            <m:sty m:val="p"/>
          </m:rPr>
          <w:rPr>
            <w:rFonts w:ascii="Cambria Math" w:hAnsi="Cambria Math"/>
          </w:rPr>
          <m:t>△</m:t>
        </m:r>
        <m:r>
          <w:rPr>
            <w:rFonts w:ascii="Cambria Math" w:hAnsi="Cambria Math" w:cs="Cambria Math"/>
          </w:rPr>
          <m:t>ABF</m:t>
        </m:r>
      </m:oMath>
      <w:proofErr w:type="gramStart"/>
      <w:r w:rsidRPr="00BF03AC">
        <w:t xml:space="preserve"> ,</w:t>
      </w:r>
      <w:proofErr w:type="gramEnd"/>
      <w:r w:rsidRPr="00BF03AC">
        <w:t xml:space="preserve"> </w:t>
      </w:r>
      <m:oMath>
        <m:r>
          <m:rPr>
            <m:sty m:val="p"/>
          </m:rPr>
          <w:rPr>
            <w:rFonts w:ascii="Cambria Math" w:hAnsi="Cambria Math"/>
          </w:rPr>
          <m:t>△</m:t>
        </m:r>
        <m:r>
          <w:rPr>
            <w:rFonts w:ascii="Cambria Math" w:hAnsi="Cambria Math" w:cs="Cambria Math"/>
          </w:rPr>
          <m:t>BCD</m:t>
        </m:r>
      </m:oMath>
      <w:proofErr w:type="gramStart"/>
      <w:r w:rsidRPr="00BF03AC">
        <w:t xml:space="preserve"> ,</w:t>
      </w:r>
      <w:proofErr w:type="gramEnd"/>
      <w:r w:rsidRPr="00BF03AC">
        <w:t xml:space="preserve"> </w:t>
      </w:r>
      <m:oMath>
        <m:r>
          <m:rPr>
            <m:sty m:val="p"/>
          </m:rPr>
          <w:rPr>
            <w:rFonts w:ascii="Cambria Math" w:hAnsi="Cambria Math"/>
          </w:rPr>
          <m:t>△</m:t>
        </m:r>
        <m:r>
          <w:rPr>
            <w:rFonts w:ascii="Cambria Math" w:hAnsi="Cambria Math" w:cs="Cambria Math"/>
          </w:rPr>
          <m:t>CAE</m:t>
        </m:r>
      </m:oMath>
      <w:r w:rsidRPr="00BF03AC">
        <w:t xml:space="preserve"> </w:t>
      </w:r>
      <w:r w:rsidRPr="00BF03AC">
        <w:t>拼成一个等边三角形</w:t>
      </w:r>
      <w:r w:rsidRPr="00BF03AC">
        <w:t xml:space="preserve"> </w:t>
      </w:r>
      <m:oMath>
        <m:r>
          <w:rPr>
            <w:rFonts w:ascii="Cambria Math" w:hAnsi="Cambria Math" w:cs="Cambria Math"/>
          </w:rPr>
          <m:t>ABC</m:t>
        </m:r>
      </m:oMath>
      <w:proofErr w:type="gramStart"/>
      <w:r w:rsidRPr="00BF03AC">
        <w:t xml:space="preserve"> ,</w:t>
      </w:r>
      <w:proofErr w:type="gramEnd"/>
      <w:r w:rsidRPr="00BF03AC">
        <w:t xml:space="preserve"> </w:t>
      </w:r>
      <w:r w:rsidRPr="00BF03AC">
        <w:t>且</w:t>
      </w:r>
      <w:r w:rsidRPr="00BF03AC">
        <w:t xml:space="preserve"> </w:t>
      </w:r>
      <m:oMath>
        <m:r>
          <m:rPr>
            <m:sty m:val="p"/>
          </m:rPr>
          <w:rPr>
            <w:rFonts w:ascii="Cambria Math" w:hAnsi="Cambria Math"/>
          </w:rPr>
          <m:t>△</m:t>
        </m:r>
        <m:r>
          <w:rPr>
            <w:rFonts w:ascii="Cambria Math" w:hAnsi="Cambria Math" w:cs="Cambria Math"/>
          </w:rPr>
          <m:t>DEF</m:t>
        </m:r>
      </m:oMath>
      <w:r w:rsidRPr="00BF03AC">
        <w:t xml:space="preserve"> </w:t>
      </w:r>
      <w:r w:rsidRPr="00BF03AC">
        <w:t>为等边</w:t>
      </w:r>
      <w:proofErr w:type="gramStart"/>
      <w:r w:rsidRPr="00BF03AC">
        <w:t>三角形</w:t>
      </w:r>
      <w:r w:rsidRPr="00BF03AC">
        <w:t>,</w:t>
      </w:r>
      <w:proofErr w:type="gramEnd"/>
      <w:r w:rsidRPr="00BF03AC">
        <w:t xml:space="preserve"> </w:t>
      </w:r>
      <w:r w:rsidRPr="00BF03AC">
        <w:t>若</w:t>
      </w:r>
      <w:r w:rsidRPr="00BF03AC">
        <w:t xml:space="preserve"> </w:t>
      </w:r>
      <m:oMath>
        <m:r>
          <w:rPr>
            <w:rFonts w:ascii="Cambria Math" w:hAnsi="Cambria Math" w:cs="Cambria Math"/>
          </w:rPr>
          <m:t>EF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 w:cs="Cambria Math"/>
          </w:rPr>
          <m:t>AE</m:t>
        </m:r>
      </m:oMath>
      <w:proofErr w:type="gramStart"/>
      <w:r w:rsidRPr="00BF03AC">
        <w:t xml:space="preserve"> ,</w:t>
      </w:r>
      <w:proofErr w:type="gramEnd"/>
      <w:r w:rsidRPr="00BF03AC">
        <w:t xml:space="preserve"> </w:t>
      </w:r>
      <w:r w:rsidRPr="00BF03AC">
        <w:t>则</w:t>
      </w:r>
      <w:r w:rsidRPr="00BF03AC">
        <w:t xml:space="preserve"> </w:t>
      </w:r>
      <m:oMath>
        <m:r>
          <m:rPr>
            <m:sty m:val="p"/>
          </m:rPr>
          <w:rPr>
            <w:rFonts w:ascii="Cambria Math" w:hAnsi="Cambria Math"/>
          </w:rPr>
          <m:t>tan∠</m:t>
        </m:r>
        <m:r>
          <w:rPr>
            <w:rFonts w:ascii="Cambria Math" w:hAnsi="Cambria Math" w:cs="Cambria Math"/>
          </w:rPr>
          <m:t>ACE</m:t>
        </m:r>
      </m:oMath>
      <w:r w:rsidRPr="00BF03AC">
        <w:t xml:space="preserve"> </w:t>
      </w:r>
      <w:r w:rsidRPr="00BF03AC">
        <w:t>的值为</w:t>
      </w:r>
      <w:r w:rsidRPr="00BF03AC">
        <w:t xml:space="preserve"> ____.</w:t>
      </w:r>
    </w:p>
    <w:bookmarkEnd w:id="4"/>
    <w:p w14:paraId="267C5266" w14:textId="2CEC4F5F" w:rsidR="001168B8" w:rsidRPr="001168B8" w:rsidRDefault="001168B8" w:rsidP="001168B8">
      <w:pPr>
        <w:pStyle w:val="ad"/>
        <w:rPr>
          <w:sz w:val="28"/>
          <w:szCs w:val="32"/>
        </w:rPr>
      </w:pPr>
      <w:r w:rsidRPr="00BF03AC">
        <w:drawing>
          <wp:anchor distT="36000" distB="36000" distL="72000" distR="0" simplePos="0" relativeHeight="251667456" behindDoc="0" locked="0" layoutInCell="1" allowOverlap="0" wp14:anchorId="550E4281" wp14:editId="7E44C987">
            <wp:simplePos x="0" y="0"/>
            <wp:positionH relativeFrom="column">
              <wp:posOffset>4678680</wp:posOffset>
            </wp:positionH>
            <wp:positionV relativeFrom="paragraph">
              <wp:posOffset>417830</wp:posOffset>
            </wp:positionV>
            <wp:extent cx="1783080" cy="1751330"/>
            <wp:effectExtent l="0" t="0" r="7620" b="1270"/>
            <wp:wrapSquare wrapText="largest"/>
            <wp:docPr id="37920091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080" cy="175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168B8">
        <w:rPr>
          <w:sz w:val="28"/>
          <w:szCs w:val="32"/>
        </w:rPr>
        <w:t>四、解答题：本题共</w:t>
      </w:r>
      <w:r w:rsidRPr="001168B8">
        <w:rPr>
          <w:sz w:val="28"/>
          <w:szCs w:val="32"/>
        </w:rPr>
        <w:t>5</w:t>
      </w:r>
      <w:r w:rsidRPr="001168B8">
        <w:rPr>
          <w:sz w:val="28"/>
          <w:szCs w:val="32"/>
        </w:rPr>
        <w:t>小题，共</w:t>
      </w:r>
      <w:r w:rsidRPr="001168B8">
        <w:rPr>
          <w:sz w:val="28"/>
          <w:szCs w:val="32"/>
        </w:rPr>
        <w:t>77</w:t>
      </w:r>
      <w:proofErr w:type="gramStart"/>
      <w:r w:rsidRPr="001168B8">
        <w:rPr>
          <w:sz w:val="28"/>
          <w:szCs w:val="32"/>
        </w:rPr>
        <w:t>分</w:t>
      </w:r>
      <w:r w:rsidRPr="001168B8">
        <w:rPr>
          <w:sz w:val="28"/>
          <w:szCs w:val="32"/>
        </w:rPr>
        <w:t>.</w:t>
      </w:r>
      <w:proofErr w:type="gramEnd"/>
      <w:r w:rsidRPr="001168B8">
        <w:rPr>
          <w:sz w:val="28"/>
          <w:szCs w:val="32"/>
        </w:rPr>
        <w:t xml:space="preserve"> </w:t>
      </w:r>
      <w:r w:rsidRPr="001168B8">
        <w:rPr>
          <w:sz w:val="28"/>
          <w:szCs w:val="32"/>
        </w:rPr>
        <w:t>解答应写出文字说明、证明过程或演算</w:t>
      </w:r>
      <w:proofErr w:type="gramStart"/>
      <w:r w:rsidRPr="001168B8">
        <w:rPr>
          <w:sz w:val="28"/>
          <w:szCs w:val="32"/>
        </w:rPr>
        <w:t>步骤</w:t>
      </w:r>
      <w:r w:rsidRPr="001168B8">
        <w:rPr>
          <w:sz w:val="28"/>
          <w:szCs w:val="32"/>
        </w:rPr>
        <w:t>.</w:t>
      </w:r>
      <w:proofErr w:type="gramEnd"/>
    </w:p>
    <w:p w14:paraId="32CA5D94" w14:textId="0271F42B" w:rsidR="001168B8" w:rsidRDefault="001168B8" w:rsidP="001168B8">
      <w:pPr>
        <w:pStyle w:val="1"/>
        <w:spacing w:after="168"/>
      </w:pPr>
      <w:r w:rsidRPr="00BF03AC">
        <w:t xml:space="preserve"> </w:t>
      </w:r>
      <w:r w:rsidRPr="00BF03AC">
        <w:t>(13</w:t>
      </w:r>
      <w:proofErr w:type="gramStart"/>
      <w:r w:rsidRPr="00BF03AC">
        <w:t>分</w:t>
      </w:r>
      <w:r w:rsidRPr="00BF03AC">
        <w:t>)</w:t>
      </w:r>
      <w:proofErr w:type="gramEnd"/>
      <w:r w:rsidRPr="00BF03AC">
        <w:t>如</w:t>
      </w:r>
      <w:proofErr w:type="gramStart"/>
      <w:r w:rsidRPr="00BF03AC">
        <w:t>图</w:t>
      </w:r>
      <w:r w:rsidRPr="00BF03AC">
        <w:t>,</w:t>
      </w:r>
      <w:proofErr w:type="gramEnd"/>
      <w:r w:rsidRPr="00BF03AC">
        <w:t>在四棱锥</w:t>
      </w:r>
      <w:r w:rsidRPr="00BF03AC">
        <w:t>S-ABCD</w:t>
      </w:r>
      <w:proofErr w:type="gramStart"/>
      <w:r w:rsidRPr="00BF03AC">
        <w:t>中</w:t>
      </w:r>
      <w:r w:rsidRPr="00BF03AC">
        <w:t>,</w:t>
      </w:r>
      <w:proofErr w:type="gramEnd"/>
      <w:r w:rsidRPr="00BF03AC">
        <w:t>底面</w:t>
      </w:r>
      <w:r w:rsidRPr="00BF03AC">
        <w:t>ABCD</w:t>
      </w:r>
      <w:r w:rsidRPr="00BF03AC">
        <w:t>是边长为</w:t>
      </w:r>
      <w:r w:rsidRPr="00BF03AC">
        <w:t>1</w:t>
      </w:r>
      <w:r w:rsidRPr="00BF03AC">
        <w:t>的正方形</w:t>
      </w:r>
      <w:r w:rsidRPr="00BF03AC">
        <w:t>,E</w:t>
      </w:r>
      <w:r w:rsidRPr="00BF03AC">
        <w:t>、</w:t>
      </w:r>
      <w:r w:rsidRPr="00BF03AC">
        <w:t>F</w:t>
      </w:r>
      <w:r w:rsidRPr="00BF03AC">
        <w:t>分别是</w:t>
      </w:r>
      <w:r w:rsidRPr="00BF03AC">
        <w:t>SC</w:t>
      </w:r>
      <w:r w:rsidRPr="00BF03AC">
        <w:t>、</w:t>
      </w:r>
      <w:r w:rsidRPr="00BF03AC">
        <w:t>BD</w:t>
      </w:r>
      <w:r w:rsidRPr="00BF03AC">
        <w:t>的</w:t>
      </w:r>
      <w:proofErr w:type="gramStart"/>
      <w:r w:rsidRPr="00BF03AC">
        <w:t>中点</w:t>
      </w:r>
      <w:r w:rsidRPr="00BF03AC">
        <w:t>.</w:t>
      </w:r>
      <w:proofErr w:type="gramEnd"/>
      <w:r w:rsidRPr="00BF03AC">
        <w:t xml:space="preserve"> (1)</w:t>
      </w:r>
      <w:r w:rsidRPr="00BF03AC">
        <w:t>求证</w:t>
      </w:r>
      <w:r w:rsidRPr="00BF03AC">
        <w:t>:EF//</w:t>
      </w:r>
      <w:r w:rsidRPr="00BF03AC">
        <w:t>平面</w:t>
      </w:r>
      <w:r w:rsidRPr="00BF03AC">
        <w:t xml:space="preserve">SAB; </w:t>
      </w:r>
      <w:proofErr w:type="gramStart"/>
      <w:r w:rsidRPr="00BF03AC">
        <w:t>(2)</w:t>
      </w:r>
      <w:proofErr w:type="gramEnd"/>
      <w:r w:rsidRPr="00BF03AC">
        <w:t>若</w:t>
      </w:r>
      <w:r w:rsidRPr="00BF03AC">
        <w:t>SA</w:t>
      </w:r>
      <w:r w:rsidRPr="00BF03AC">
        <w:rPr>
          <w:rFonts w:ascii="Cambria Math" w:hAnsi="Cambria Math" w:cs="Cambria Math"/>
        </w:rPr>
        <w:t>⊥</w:t>
      </w:r>
      <w:r w:rsidRPr="00BF03AC">
        <w:t>平面</w:t>
      </w:r>
      <w:r w:rsidRPr="00BF03AC">
        <w:t>ABCD,</w:t>
      </w:r>
      <w:r w:rsidRPr="00BF03AC">
        <w:t>且</w:t>
      </w:r>
      <w:r w:rsidRPr="00BF03AC">
        <w:t>SA=2,</w:t>
      </w:r>
      <w:r w:rsidRPr="00BF03AC">
        <w:t>求点</w:t>
      </w:r>
      <w:r w:rsidRPr="00BF03AC">
        <w:t>A</w:t>
      </w:r>
      <w:r w:rsidRPr="00BF03AC">
        <w:t>到平面</w:t>
      </w:r>
      <w:r w:rsidRPr="00BF03AC">
        <w:t>SDB</w:t>
      </w:r>
      <w:r w:rsidRPr="00BF03AC">
        <w:t>的</w:t>
      </w:r>
      <w:proofErr w:type="gramStart"/>
      <w:r w:rsidRPr="00BF03AC">
        <w:t>距离</w:t>
      </w:r>
      <w:r w:rsidRPr="00BF03AC">
        <w:t>.</w:t>
      </w:r>
      <w:proofErr w:type="gramEnd"/>
    </w:p>
    <w:p w14:paraId="590887E1" w14:textId="77777777" w:rsidR="001168B8" w:rsidRPr="00BF03AC" w:rsidRDefault="001168B8" w:rsidP="001168B8">
      <w:pPr>
        <w:pStyle w:val="1"/>
        <w:numPr>
          <w:ilvl w:val="0"/>
          <w:numId w:val="0"/>
        </w:numPr>
        <w:spacing w:after="168"/>
        <w:ind w:left="442"/>
        <w:rPr>
          <w:rFonts w:hint="eastAsia"/>
        </w:rPr>
      </w:pPr>
    </w:p>
    <w:p w14:paraId="0B120871" w14:textId="629323E3" w:rsidR="00BF03AC" w:rsidRPr="001168B8" w:rsidRDefault="001168B8" w:rsidP="001168B8">
      <w:pPr>
        <w:pStyle w:val="1"/>
        <w:spacing w:after="168"/>
      </w:pPr>
      <w:r>
        <w:rPr>
          <w:rFonts w:hint="eastAsia"/>
        </w:rPr>
        <w:lastRenderedPageBreak/>
        <w:t>（</w:t>
      </w:r>
      <w:r>
        <w:rPr>
          <w:rFonts w:hint="eastAsia"/>
        </w:rPr>
        <w:t>15</w:t>
      </w:r>
      <w:r>
        <w:rPr>
          <w:rFonts w:hint="eastAsia"/>
        </w:rPr>
        <w:t>分）</w:t>
      </w:r>
      <w:r w:rsidR="00BF03AC" w:rsidRPr="001168B8">
        <w:t>已知函数</w:t>
      </w:r>
      <w:r w:rsidR="00BF03AC" w:rsidRPr="001168B8"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+sin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R</m:t>
        </m:r>
      </m:oMath>
      <w:proofErr w:type="gramStart"/>
      <w:r w:rsidR="00BF03AC" w:rsidRPr="001168B8">
        <w:t xml:space="preserve"> .</w:t>
      </w:r>
      <w:proofErr w:type="gramEnd"/>
      <w:r>
        <w:br/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BF03AC" w:rsidRPr="001168B8">
        <w:t>求</w:t>
      </w:r>
      <w:r w:rsidR="00BF03AC" w:rsidRPr="001168B8"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BF03AC" w:rsidRPr="001168B8">
        <w:t xml:space="preserve"> </w:t>
      </w:r>
      <w:r w:rsidR="00BF03AC" w:rsidRPr="001168B8">
        <w:t>在</w:t>
      </w:r>
      <w:r w:rsidR="00BF03AC" w:rsidRPr="001168B8">
        <w:t xml:space="preserve">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]</m:t>
        </m:r>
      </m:oMath>
      <w:r w:rsidR="00BF03AC" w:rsidRPr="001168B8">
        <w:t xml:space="preserve"> </w:t>
      </w:r>
      <w:r w:rsidR="00BF03AC" w:rsidRPr="001168B8">
        <w:t>的单调递减区间；</w:t>
      </w:r>
      <w:r>
        <w:br/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BF03AC" w:rsidRPr="001168B8">
        <w:t>若</w:t>
      </w:r>
      <w:r w:rsidR="00BF03AC" w:rsidRPr="001168B8">
        <w:t xml:space="preserve"> </w:t>
      </w:r>
      <m:oMath>
        <m:r>
          <w:rPr>
            <w:rFonts w:ascii="Cambria Math" w:hAnsi="Cambria Math" w:cs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 w:cs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 w:cs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∈(-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  <m:r>
          <m:rPr>
            <m:sty m:val="p"/>
          </m:rPr>
          <w:rPr>
            <w:rFonts w:ascii="Cambria Math" w:hAnsi="Cambria Math"/>
          </w:rPr>
          <m:t>)</m:t>
        </m:r>
      </m:oMath>
      <w:r w:rsidR="00BF03AC" w:rsidRPr="001168B8">
        <w:t xml:space="preserve"> </w:t>
      </w:r>
      <w:r w:rsidR="00BF03AC" w:rsidRPr="001168B8">
        <w:t>，求</w:t>
      </w:r>
      <w:r w:rsidR="00BF03AC" w:rsidRPr="001168B8">
        <w:t xml:space="preserve"> </w:t>
      </w:r>
      <m:oMath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 w:cs="Cambria Math"/>
          </w:rPr>
          <m:t>α</m:t>
        </m:r>
      </m:oMath>
      <w:r w:rsidR="00BF03AC" w:rsidRPr="001168B8">
        <w:t xml:space="preserve"> </w:t>
      </w:r>
      <w:r w:rsidR="00BF03AC" w:rsidRPr="001168B8">
        <w:t>的值</w:t>
      </w:r>
      <w:r w:rsidR="00BF03AC" w:rsidRPr="001168B8">
        <w:t>.</w:t>
      </w:r>
    </w:p>
    <w:p w14:paraId="7D6B9EBF" w14:textId="7C22BEA6" w:rsidR="00BF03AC" w:rsidRPr="00BF03AC" w:rsidRDefault="001168B8" w:rsidP="00750DC1">
      <w:pPr>
        <w:pStyle w:val="1"/>
        <w:spacing w:after="168"/>
      </w:pPr>
      <w:r w:rsidRPr="00BF03AC">
        <w:drawing>
          <wp:anchor distT="36000" distB="36000" distL="72000" distR="0" simplePos="0" relativeHeight="251665408" behindDoc="0" locked="0" layoutInCell="1" allowOverlap="0" wp14:anchorId="3236E690" wp14:editId="5CA698E7">
            <wp:simplePos x="0" y="0"/>
            <wp:positionH relativeFrom="column">
              <wp:posOffset>4450080</wp:posOffset>
            </wp:positionH>
            <wp:positionV relativeFrom="paragraph">
              <wp:posOffset>1168400</wp:posOffset>
            </wp:positionV>
            <wp:extent cx="2528570" cy="1927860"/>
            <wp:effectExtent l="0" t="0" r="5080" b="0"/>
            <wp:wrapSquare wrapText="largest"/>
            <wp:docPr id="129610228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8570" cy="192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F03AC">
        <w:t xml:space="preserve"> </w:t>
      </w:r>
      <w:r w:rsidR="00BF03AC" w:rsidRPr="00BF03AC">
        <w:t>(15</w:t>
      </w:r>
      <w:proofErr w:type="gramStart"/>
      <w:r w:rsidR="00BF03AC" w:rsidRPr="00BF03AC">
        <w:t>分</w:t>
      </w:r>
      <w:r w:rsidR="00BF03AC" w:rsidRPr="00BF03AC">
        <w:t>)</w:t>
      </w:r>
      <w:proofErr w:type="gramEnd"/>
      <w:r w:rsidR="00BF03AC" w:rsidRPr="00BF03AC">
        <w:t>包头市举行</w:t>
      </w:r>
      <w:r w:rsidR="00BF03AC" w:rsidRPr="00BF03AC">
        <w:t>“</w:t>
      </w:r>
      <w:r w:rsidR="00BF03AC" w:rsidRPr="00BF03AC">
        <w:t>高一年级</w:t>
      </w:r>
      <w:r w:rsidR="00BF03AC" w:rsidRPr="00BF03AC">
        <w:t>π</w:t>
      </w:r>
      <w:r w:rsidR="00BF03AC" w:rsidRPr="00BF03AC">
        <w:t>节数学</w:t>
      </w:r>
      <w:proofErr w:type="gramStart"/>
      <w:r w:rsidR="00BF03AC" w:rsidRPr="00BF03AC">
        <w:t>竞赛</w:t>
      </w:r>
      <w:r w:rsidR="00BF03AC" w:rsidRPr="00BF03AC">
        <w:t>”,</w:t>
      </w:r>
      <w:proofErr w:type="gramEnd"/>
      <w:r w:rsidR="00BF03AC" w:rsidRPr="00BF03AC">
        <w:t>竞赛分为初赛和决赛两个</w:t>
      </w:r>
      <w:proofErr w:type="gramStart"/>
      <w:r w:rsidR="00BF03AC" w:rsidRPr="00BF03AC">
        <w:t>阶段</w:t>
      </w:r>
      <w:r w:rsidR="00BF03AC" w:rsidRPr="00BF03AC">
        <w:t>.</w:t>
      </w:r>
      <w:proofErr w:type="gramEnd"/>
      <w:r w:rsidR="00BF03AC" w:rsidRPr="00BF03AC">
        <w:t>为了解初赛</w:t>
      </w:r>
      <w:proofErr w:type="gramStart"/>
      <w:r w:rsidR="00BF03AC" w:rsidRPr="00BF03AC">
        <w:t>情况</w:t>
      </w:r>
      <w:r w:rsidR="00BF03AC" w:rsidRPr="00BF03AC">
        <w:t>,</w:t>
      </w:r>
      <w:proofErr w:type="gramEnd"/>
      <w:r w:rsidR="00BF03AC" w:rsidRPr="00BF03AC">
        <w:t>现从某中学高一年级随机抽取了</w:t>
      </w:r>
      <w:r w:rsidR="00BF03AC" w:rsidRPr="00BF03AC">
        <w:t>200</w:t>
      </w:r>
      <w:r w:rsidR="00BF03AC" w:rsidRPr="00BF03AC">
        <w:t>名</w:t>
      </w:r>
      <w:proofErr w:type="gramStart"/>
      <w:r w:rsidR="00BF03AC" w:rsidRPr="00BF03AC">
        <w:t>学生</w:t>
      </w:r>
      <w:r w:rsidR="00BF03AC" w:rsidRPr="00BF03AC">
        <w:t>,</w:t>
      </w:r>
      <w:proofErr w:type="gramEnd"/>
      <w:r w:rsidR="00BF03AC" w:rsidRPr="00BF03AC">
        <w:t>记录他们的初赛</w:t>
      </w:r>
      <w:proofErr w:type="gramStart"/>
      <w:r w:rsidR="00BF03AC" w:rsidRPr="00BF03AC">
        <w:t>成绩</w:t>
      </w:r>
      <w:r w:rsidR="00BF03AC" w:rsidRPr="00BF03AC">
        <w:t>,</w:t>
      </w:r>
      <w:proofErr w:type="gramEnd"/>
      <w:r w:rsidR="00BF03AC" w:rsidRPr="00BF03AC">
        <w:t>将数据按照</w:t>
      </w:r>
      <w:r w:rsidR="00BF03AC" w:rsidRPr="00BF03AC">
        <w:t>[50,</w:t>
      </w:r>
      <w:proofErr w:type="gramStart"/>
      <w:r w:rsidR="00BF03AC" w:rsidRPr="00BF03AC">
        <w:t>60),</w:t>
      </w:r>
      <w:proofErr w:type="gramEnd"/>
      <w:r w:rsidR="00BF03AC" w:rsidRPr="00BF03AC">
        <w:t xml:space="preserve"> [60,</w:t>
      </w:r>
      <w:proofErr w:type="gramStart"/>
      <w:r w:rsidR="00BF03AC" w:rsidRPr="00BF03AC">
        <w:t>70),</w:t>
      </w:r>
      <w:proofErr w:type="gramEnd"/>
      <w:r w:rsidR="00BF03AC" w:rsidRPr="00BF03AC">
        <w:t xml:space="preserve"> [70,</w:t>
      </w:r>
      <w:proofErr w:type="gramStart"/>
      <w:r w:rsidR="00BF03AC" w:rsidRPr="00BF03AC">
        <w:t>80),</w:t>
      </w:r>
      <w:proofErr w:type="gramEnd"/>
      <w:r w:rsidR="00BF03AC" w:rsidRPr="00BF03AC">
        <w:t xml:space="preserve"> [80,</w:t>
      </w:r>
      <w:proofErr w:type="gramStart"/>
      <w:r w:rsidR="00BF03AC" w:rsidRPr="00BF03AC">
        <w:t>90),</w:t>
      </w:r>
      <w:proofErr w:type="gramEnd"/>
      <w:r w:rsidR="00BF03AC" w:rsidRPr="00BF03AC">
        <w:t xml:space="preserve"> [90,100]</w:t>
      </w:r>
      <w:r w:rsidR="00BF03AC" w:rsidRPr="00BF03AC">
        <w:t>分成</w:t>
      </w:r>
      <w:r w:rsidR="00BF03AC" w:rsidRPr="00BF03AC">
        <w:t>5</w:t>
      </w:r>
      <w:proofErr w:type="gramStart"/>
      <w:r w:rsidR="00BF03AC" w:rsidRPr="00BF03AC">
        <w:t>组</w:t>
      </w:r>
      <w:r w:rsidR="00BF03AC" w:rsidRPr="00BF03AC">
        <w:t>,</w:t>
      </w:r>
      <w:proofErr w:type="gramEnd"/>
      <w:r w:rsidR="00BF03AC" w:rsidRPr="00BF03AC">
        <w:t>制成了如图所示的频率分布</w:t>
      </w:r>
      <w:proofErr w:type="gramStart"/>
      <w:r w:rsidR="00BF03AC" w:rsidRPr="00BF03AC">
        <w:t>直方图</w:t>
      </w:r>
      <w:r w:rsidR="00BF03AC" w:rsidRPr="00BF03AC">
        <w:t>.</w:t>
      </w:r>
      <w:proofErr w:type="gramEnd"/>
      <w:r>
        <w:br/>
      </w:r>
      <w:r>
        <w:rPr>
          <w:rFonts w:hint="eastAsia"/>
        </w:rPr>
        <w:t>（</w:t>
      </w:r>
      <w:r w:rsidR="00BF03AC" w:rsidRPr="00BF03AC">
        <w:t>1</w:t>
      </w:r>
      <w:r>
        <w:rPr>
          <w:rFonts w:hint="eastAsia"/>
        </w:rPr>
        <w:t>）</w:t>
      </w:r>
      <w:r w:rsidR="00BF03AC" w:rsidRPr="00BF03AC">
        <w:t>求频率分布直方图中</w:t>
      </w:r>
      <w:r w:rsidR="00BF03AC" w:rsidRPr="00BF03AC">
        <w:t xml:space="preserve"> a </w:t>
      </w:r>
      <w:r w:rsidR="00BF03AC" w:rsidRPr="00BF03AC">
        <w:t>的</w:t>
      </w:r>
      <w:proofErr w:type="gramStart"/>
      <w:r w:rsidR="00BF03AC" w:rsidRPr="00BF03AC">
        <w:t>值</w:t>
      </w:r>
      <w:r w:rsidR="00BF03AC" w:rsidRPr="00BF03AC">
        <w:t>,</w:t>
      </w:r>
      <w:proofErr w:type="gramEnd"/>
      <w:r w:rsidR="00BF03AC" w:rsidRPr="00BF03AC">
        <w:t>并估计高一年级初赛成绩的众数和平均成绩</w:t>
      </w:r>
      <w:proofErr w:type="gramStart"/>
      <w:r w:rsidR="00BF03AC" w:rsidRPr="00BF03AC">
        <w:t>(</w:t>
      </w:r>
      <w:r w:rsidR="00BF03AC" w:rsidRPr="00BF03AC">
        <w:t>同一组中的数据用该组区间的中点值代替</w:t>
      </w:r>
      <w:r w:rsidR="00BF03AC" w:rsidRPr="00BF03AC">
        <w:t>)</w:t>
      </w:r>
      <w:proofErr w:type="gramEnd"/>
      <w:r w:rsidR="00BF03AC" w:rsidRPr="00BF03AC">
        <w:t>;</w:t>
      </w:r>
      <w:r>
        <w:br/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BF03AC" w:rsidRPr="00BF03AC">
        <w:t>按照分层抽样从</w:t>
      </w:r>
      <w:r w:rsidR="00BF03AC" w:rsidRPr="00BF03AC">
        <w:t xml:space="preserve">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60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70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BF03AC" w:rsidRPr="00BF03AC">
        <w:t xml:space="preserve"> </w:t>
      </w:r>
      <w:r w:rsidR="00BF03AC" w:rsidRPr="00BF03AC">
        <w:t>和</w:t>
      </w:r>
      <w:r w:rsidR="00BF03AC" w:rsidRPr="00BF03AC">
        <w:t xml:space="preserve">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70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80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BF03AC" w:rsidRPr="00BF03AC">
        <w:t xml:space="preserve"> </w:t>
      </w:r>
      <w:r w:rsidR="00BF03AC" w:rsidRPr="00BF03AC">
        <w:t>两组中随机抽取了</w:t>
      </w:r>
      <w:r w:rsidR="00BF03AC" w:rsidRPr="00BF03AC">
        <w:t xml:space="preserve"> 5 </w:t>
      </w:r>
      <w:r w:rsidR="00BF03AC" w:rsidRPr="00BF03AC">
        <w:t>名</w:t>
      </w:r>
      <w:proofErr w:type="gramStart"/>
      <w:r w:rsidR="00BF03AC" w:rsidRPr="00BF03AC">
        <w:t>学生</w:t>
      </w:r>
      <w:r w:rsidR="00BF03AC" w:rsidRPr="00BF03AC">
        <w:t>,</w:t>
      </w:r>
      <w:proofErr w:type="gramEnd"/>
      <w:r w:rsidR="00BF03AC" w:rsidRPr="00BF03AC">
        <w:t xml:space="preserve"> </w:t>
      </w:r>
      <w:r w:rsidR="00BF03AC" w:rsidRPr="00BF03AC">
        <w:t>现从已抽取的</w:t>
      </w:r>
      <w:r w:rsidR="00BF03AC" w:rsidRPr="00BF03AC">
        <w:t xml:space="preserve"> 5 </w:t>
      </w:r>
      <w:r w:rsidR="00BF03AC" w:rsidRPr="00BF03AC">
        <w:t>名学生中随机抽取</w:t>
      </w:r>
      <w:r w:rsidR="00BF03AC" w:rsidRPr="00BF03AC">
        <w:t xml:space="preserve"> 2 </w:t>
      </w:r>
      <w:proofErr w:type="gramStart"/>
      <w:r w:rsidR="00BF03AC" w:rsidRPr="00BF03AC">
        <w:t>名</w:t>
      </w:r>
      <w:r w:rsidR="00BF03AC" w:rsidRPr="00BF03AC">
        <w:t>,</w:t>
      </w:r>
      <w:proofErr w:type="gramEnd"/>
      <w:r w:rsidR="00BF03AC" w:rsidRPr="00BF03AC">
        <w:t xml:space="preserve"> </w:t>
      </w:r>
      <w:r w:rsidR="00BF03AC" w:rsidRPr="00BF03AC">
        <w:t>求至少有</w:t>
      </w:r>
      <w:r w:rsidR="00BF03AC" w:rsidRPr="00BF03AC">
        <w:t xml:space="preserve"> 1 </w:t>
      </w:r>
      <w:r w:rsidR="00BF03AC" w:rsidRPr="00BF03AC">
        <w:t>名学生的成绩在</w:t>
      </w:r>
      <w:r w:rsidR="00BF03AC" w:rsidRPr="00BF03AC">
        <w:t xml:space="preserve">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60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70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BF03AC" w:rsidRPr="00BF03AC">
        <w:t xml:space="preserve"> </w:t>
      </w:r>
      <w:r w:rsidR="00BF03AC" w:rsidRPr="00BF03AC">
        <w:t>内的</w:t>
      </w:r>
      <w:proofErr w:type="gramStart"/>
      <w:r w:rsidR="00BF03AC" w:rsidRPr="00BF03AC">
        <w:t>概率</w:t>
      </w:r>
      <w:r w:rsidR="00BF03AC" w:rsidRPr="00BF03AC">
        <w:t>.</w:t>
      </w:r>
      <w:proofErr w:type="gramEnd"/>
    </w:p>
    <w:p w14:paraId="1495521E" w14:textId="619E80D7" w:rsidR="00BF03AC" w:rsidRPr="00BF03AC" w:rsidRDefault="00BF03AC" w:rsidP="00B56915">
      <w:pPr>
        <w:pStyle w:val="1"/>
        <w:spacing w:after="168"/>
      </w:pPr>
      <w:r w:rsidRPr="00BF03AC">
        <w:t>(17</w:t>
      </w:r>
      <w:proofErr w:type="gramStart"/>
      <w:r w:rsidRPr="00BF03AC">
        <w:t>分</w:t>
      </w:r>
      <w:r w:rsidRPr="00BF03AC">
        <w:t>)</w:t>
      </w:r>
      <w:proofErr w:type="gramEnd"/>
      <w:r w:rsidRPr="00BF03AC">
        <w:t>在</w:t>
      </w:r>
      <w:r w:rsidRPr="001168B8">
        <w:rPr>
          <w:rFonts w:ascii="Cambria Math" w:hAnsi="Cambria Math" w:cs="Cambria Math"/>
        </w:rPr>
        <w:t>△</w:t>
      </w:r>
      <w:r w:rsidRPr="00BF03AC">
        <w:t>ABC</w:t>
      </w:r>
      <w:proofErr w:type="gramStart"/>
      <w:r w:rsidRPr="00BF03AC">
        <w:t>中</w:t>
      </w:r>
      <w:r w:rsidRPr="00BF03AC">
        <w:t>,</w:t>
      </w:r>
      <w:proofErr w:type="gramEnd"/>
      <w:r w:rsidRPr="00BF03AC">
        <w:t>角</w:t>
      </w:r>
      <w:r w:rsidRPr="00BF03AC">
        <w:t>A,B,C</w:t>
      </w:r>
      <w:r w:rsidRPr="00BF03AC">
        <w:t>的对边分别为</w:t>
      </w:r>
      <w:r w:rsidRPr="00BF03AC">
        <w:t>a,b,c,</w:t>
      </w:r>
      <w:r w:rsidRPr="00BF03AC">
        <w:t>已知向量</w:t>
      </w:r>
      <w:r w:rsidRPr="00BF03AC">
        <w:t xml:space="preserve">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m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 w:cs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,sin</m:t>
            </m:r>
            <m:r>
              <w:rPr>
                <w:rFonts w:ascii="Cambria Math" w:hAnsi="Cambria Math" w:cs="Cambria Math"/>
              </w:rPr>
              <m:t>B</m:t>
            </m:r>
          </m:e>
        </m:d>
      </m:oMath>
      <w:proofErr w:type="gramStart"/>
      <w:r w:rsidRPr="00BF03AC">
        <w:t xml:space="preserve"> ,</w:t>
      </w:r>
      <w:proofErr w:type="gramEnd"/>
      <w:r w:rsidRPr="00BF03AC">
        <w:t xml:space="preserve">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n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 w:cs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,cos</m:t>
            </m:r>
            <m:r>
              <w:rPr>
                <w:rFonts w:ascii="Cambria Math" w:hAnsi="Cambria Math" w:cs="Cambria Math"/>
              </w:rPr>
              <m:t>A</m:t>
            </m:r>
          </m:e>
        </m:d>
      </m:oMath>
      <w:r w:rsidRPr="00BF03AC">
        <w:t xml:space="preserve"> </w:t>
      </w:r>
      <w:r w:rsidRPr="00BF03AC">
        <w:t>，且</w:t>
      </w:r>
      <w:r w:rsidRPr="00BF03AC">
        <w:t xml:space="preserve">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m</m:t>
            </m:r>
          </m:e>
        </m:acc>
        <m:r>
          <m:rPr>
            <m:sty m:val="p"/>
          </m:rPr>
          <w:rPr>
            <w:rFonts w:ascii="Cambria Math" w:hAnsi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n</m:t>
            </m:r>
          </m:e>
        </m:acc>
        <m:r>
          <m:rPr>
            <m:sty m:val="p"/>
          </m:rPr>
          <w:rPr>
            <w:rFonts w:ascii="Cambria Math" w:hAnsi="Cambria Math"/>
          </w:rPr>
          <m:t>=sin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 w:cs="Cambria Math"/>
          </w:rPr>
          <m:t>C</m:t>
        </m:r>
        <m:r>
          <m:rPr>
            <m:sty m:val="p"/>
          </m:rPr>
          <w:rPr>
            <w:rFonts w:ascii="Cambria Math" w:hAnsi="Cambria Math"/>
          </w:rPr>
          <m:t>.</m:t>
        </m:r>
      </m:oMath>
      <w:r w:rsidR="001168B8">
        <w:br/>
      </w:r>
      <w:r w:rsidR="001168B8">
        <w:rPr>
          <w:rFonts w:hint="eastAsia"/>
        </w:rPr>
        <w:t>（</w:t>
      </w:r>
      <w:r w:rsidR="001168B8">
        <w:rPr>
          <w:rFonts w:hint="eastAsia"/>
        </w:rPr>
        <w:t>1</w:t>
      </w:r>
      <w:r w:rsidR="001168B8">
        <w:rPr>
          <w:rFonts w:hint="eastAsia"/>
        </w:rPr>
        <w:t>）</w:t>
      </w:r>
      <w:r w:rsidRPr="00BF03AC">
        <w:t>求角</w:t>
      </w:r>
      <w:r w:rsidRPr="00BF03AC">
        <w:t xml:space="preserve"> C </w:t>
      </w:r>
      <w:r w:rsidRPr="00BF03AC">
        <w:t>的大小；</w:t>
      </w:r>
      <w:r w:rsidR="001168B8">
        <w:br/>
      </w:r>
      <w:r w:rsidR="001168B8">
        <w:rPr>
          <w:rFonts w:hint="eastAsia"/>
        </w:rPr>
        <w:t>（</w:t>
      </w:r>
      <w:r w:rsidR="001168B8">
        <w:rPr>
          <w:rFonts w:hint="eastAsia"/>
        </w:rPr>
        <w:t>2</w:t>
      </w:r>
      <w:r w:rsidR="001168B8">
        <w:rPr>
          <w:rFonts w:hint="eastAsia"/>
        </w:rPr>
        <w:t>）</w:t>
      </w:r>
      <w:r w:rsidRPr="00BF03AC">
        <w:t>若</w:t>
      </w:r>
      <w:r w:rsidRPr="00BF03AC">
        <w:t xml:space="preserve"> </w:t>
      </w:r>
      <m:oMath>
        <m:r>
          <m:rPr>
            <m:sty m:val="p"/>
          </m:rPr>
          <w:rPr>
            <w:rFonts w:ascii="Cambria Math" w:hAnsi="Cambria Math"/>
          </w:rPr>
          <m:t>△</m:t>
        </m:r>
        <m:r>
          <w:rPr>
            <w:rFonts w:ascii="Cambria Math" w:hAnsi="Cambria Math" w:cs="Cambria Math"/>
          </w:rPr>
          <m:t>ABC</m:t>
        </m:r>
      </m:oMath>
      <w:r w:rsidRPr="00BF03AC">
        <w:t xml:space="preserve"> </w:t>
      </w:r>
      <w:r w:rsidRPr="00BF03AC">
        <w:t>为锐角</w:t>
      </w:r>
      <w:proofErr w:type="gramStart"/>
      <w:r w:rsidRPr="00BF03AC">
        <w:t>三角形</w:t>
      </w:r>
      <w:r w:rsidRPr="00BF03AC">
        <w:t>,</w:t>
      </w:r>
      <w:proofErr w:type="gramEnd"/>
      <w:r w:rsidRPr="00BF03AC">
        <w:t xml:space="preserve"> </w:t>
      </w:r>
      <m:oMath>
        <m:r>
          <w:rPr>
            <w:rFonts w:ascii="Cambria Math" w:hAnsi="Cambria Math" w:cs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  <w:r w:rsidRPr="00BF03AC">
        <w:t xml:space="preserve"> , </w:t>
      </w:r>
      <w:r w:rsidRPr="00BF03AC">
        <w:t>求</w:t>
      </w:r>
      <w:r w:rsidRPr="00BF03AC">
        <w:t xml:space="preserve"> </w:t>
      </w:r>
      <m:oMath>
        <m:r>
          <w:rPr>
            <w:rFonts w:ascii="Cambria Math" w:hAnsi="Cambria Math" w:cs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 w:cs="Cambria Math"/>
          </w:rPr>
          <m:t>b</m:t>
        </m:r>
      </m:oMath>
      <w:r w:rsidRPr="00BF03AC">
        <w:t xml:space="preserve"> </w:t>
      </w:r>
      <w:r w:rsidRPr="00BF03AC">
        <w:t>的取值范围</w:t>
      </w:r>
      <w:r w:rsidRPr="00BF03AC">
        <w:t>;</w:t>
      </w:r>
      <w:r w:rsidR="001168B8">
        <w:br/>
      </w:r>
      <w:r w:rsidR="001168B8">
        <w:rPr>
          <w:rFonts w:hint="eastAsia"/>
        </w:rPr>
        <w:t>（</w:t>
      </w:r>
      <w:r w:rsidR="001168B8">
        <w:rPr>
          <w:rFonts w:hint="eastAsia"/>
        </w:rPr>
        <w:t>3</w:t>
      </w:r>
      <w:r w:rsidR="001168B8">
        <w:rPr>
          <w:rFonts w:hint="eastAsia"/>
        </w:rPr>
        <w:t>）</w:t>
      </w:r>
      <w:r w:rsidRPr="00BF03AC">
        <w:t>设</w:t>
      </w:r>
      <w:r w:rsidRPr="00BF03AC">
        <w:t xml:space="preserve"> </w:t>
      </w:r>
      <m:oMath>
        <m:r>
          <m:rPr>
            <m:sty m:val="p"/>
          </m:rPr>
          <w:rPr>
            <w:rFonts w:ascii="Cambria Math" w:hAnsi="Cambria Math"/>
          </w:rPr>
          <m:t>△</m:t>
        </m:r>
        <m:r>
          <w:rPr>
            <w:rFonts w:ascii="Cambria Math" w:hAnsi="Cambria Math" w:cs="Cambria Math"/>
          </w:rPr>
          <m:t>ABC</m:t>
        </m:r>
      </m:oMath>
      <w:r w:rsidRPr="00BF03AC">
        <w:t xml:space="preserve"> </w:t>
      </w:r>
      <w:r w:rsidRPr="00BF03AC">
        <w:t>的面积为</w:t>
      </w:r>
      <w:r w:rsidRPr="00BF03AC">
        <w:t xml:space="preserve">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  <w:r w:rsidRPr="00BF03AC">
        <w:t xml:space="preserve"> </w:t>
      </w:r>
      <w:r w:rsidRPr="00BF03AC">
        <w:t>，</w:t>
      </w:r>
      <w:r w:rsidRPr="00BF03AC">
        <w:t xml:space="preserve">AB </w:t>
      </w:r>
      <w:r w:rsidRPr="00BF03AC">
        <w:t>边上的中线</w:t>
      </w:r>
      <w:r w:rsidRPr="00BF03AC">
        <w:t xml:space="preserve"> CD </w:t>
      </w:r>
      <w:r w:rsidRPr="00BF03AC">
        <w:t>长为</w:t>
      </w:r>
      <w:r w:rsidRPr="00BF03AC">
        <w:t xml:space="preserve"> 2</w:t>
      </w:r>
      <w:r w:rsidRPr="00BF03AC">
        <w:t>，求</w:t>
      </w:r>
      <w:r w:rsidRPr="00BF03AC">
        <w:t xml:space="preserve"> c </w:t>
      </w:r>
      <w:r w:rsidRPr="00BF03AC">
        <w:t>的长</w:t>
      </w:r>
      <w:r w:rsidRPr="00BF03AC">
        <w:t>.</w:t>
      </w:r>
    </w:p>
    <w:p w14:paraId="6B3FA8AE" w14:textId="6B85771B" w:rsidR="00BF03AC" w:rsidRDefault="001168B8" w:rsidP="009C08D8">
      <w:pPr>
        <w:pStyle w:val="1"/>
        <w:spacing w:after="168"/>
      </w:pPr>
      <w:r w:rsidRPr="00BF03AC">
        <w:drawing>
          <wp:anchor distT="36000" distB="36000" distL="72000" distR="0" simplePos="0" relativeHeight="251661312" behindDoc="0" locked="0" layoutInCell="1" allowOverlap="0" wp14:anchorId="21587B46" wp14:editId="01646443">
            <wp:simplePos x="0" y="0"/>
            <wp:positionH relativeFrom="column">
              <wp:posOffset>4383405</wp:posOffset>
            </wp:positionH>
            <wp:positionV relativeFrom="paragraph">
              <wp:posOffset>381000</wp:posOffset>
            </wp:positionV>
            <wp:extent cx="2331720" cy="1783080"/>
            <wp:effectExtent l="0" t="0" r="6985" b="8890"/>
            <wp:wrapSquare wrapText="largest"/>
            <wp:docPr id="34033502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72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F03AC" w:rsidRPr="00BF03AC">
        <w:t>(17</w:t>
      </w:r>
      <w:r w:rsidR="00BF03AC" w:rsidRPr="00BF03AC">
        <w:t>分</w:t>
      </w:r>
      <w:r w:rsidR="00BF03AC" w:rsidRPr="00BF03AC">
        <w:t>)</w:t>
      </w:r>
      <w:r w:rsidR="00BF03AC" w:rsidRPr="00BF03AC">
        <w:t>如图</w:t>
      </w:r>
      <w:r w:rsidR="00BF03AC" w:rsidRPr="00BF03AC">
        <w:t>,</w:t>
      </w:r>
      <w:r w:rsidR="00BF03AC" w:rsidRPr="00BF03AC">
        <w:t>在直四棱柱</w:t>
      </w:r>
      <w:r w:rsidR="00BF03AC" w:rsidRPr="00BF03AC">
        <w:t xml:space="preserve"> </w:t>
      </w:r>
      <m:oMath>
        <m:r>
          <w:rPr>
            <w:rFonts w:ascii="Cambria Math" w:hAnsi="Cambria Math" w:cs="Cambria Math"/>
          </w:rPr>
          <m:t>ABCD</m:t>
        </m:r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BF03AC" w:rsidRPr="00BF03AC">
        <w:t xml:space="preserve"> </w:t>
      </w:r>
      <w:r w:rsidR="00BF03AC" w:rsidRPr="00BF03AC">
        <w:t>中</w:t>
      </w:r>
      <w:r w:rsidR="00BF03AC" w:rsidRPr="00BF03AC">
        <w:t xml:space="preserve">, </w:t>
      </w:r>
      <m:oMath>
        <m:r>
          <w:rPr>
            <w:rFonts w:ascii="Cambria Math" w:hAnsi="Cambria Math" w:cs="Cambria Math"/>
          </w:rPr>
          <m:t>BA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 w:cs="Cambria Math"/>
          </w:rPr>
          <m:t>BC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 w:cs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 w:rsidR="00BF03AC" w:rsidRPr="00BF03AC">
        <w:t xml:space="preserve"> , </w:t>
      </w:r>
      <m:oMath>
        <m:r>
          <w:rPr>
            <w:rFonts w:ascii="Cambria Math" w:hAnsi="Cambria Math" w:cs="Cambria Math"/>
          </w:rPr>
          <m:t>AC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 w:cs="Cambria Math"/>
          </w:rPr>
          <m:t>CD</m:t>
        </m:r>
      </m:oMath>
      <w:r w:rsidR="00BF03AC" w:rsidRPr="00BF03AC">
        <w:t xml:space="preserve"> , </w:t>
      </w:r>
      <m:oMath>
        <m:r>
          <w:rPr>
            <w:rFonts w:ascii="Cambria Math" w:hAnsi="Cambria Math" w:cs="Cambria Math"/>
          </w:rPr>
          <m:t>AC</m:t>
        </m:r>
        <m:r>
          <m:rPr>
            <m:sty m:val="p"/>
          </m:rPr>
          <w:rPr>
            <w:rFonts w:ascii="Cambria Math" w:hAnsi="Cambria Math"/>
          </w:rPr>
          <m:t>⟂</m:t>
        </m:r>
        <m:r>
          <w:rPr>
            <w:rFonts w:ascii="Cambria Math" w:hAnsi="Cambria Math" w:cs="Cambria Math"/>
          </w:rPr>
          <m:t>BD</m:t>
        </m:r>
      </m:oMath>
      <w:r w:rsidR="00BF03AC" w:rsidRPr="00BF03AC">
        <w:t xml:space="preserve"> .</w:t>
      </w:r>
      <w:r>
        <w:br/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proofErr w:type="gramStart"/>
      <w:r w:rsidR="00BF03AC" w:rsidRPr="00BF03AC">
        <w:t>证明</w:t>
      </w:r>
      <w:r w:rsidR="00BF03AC" w:rsidRPr="00BF03AC">
        <w:t>:</w:t>
      </w:r>
      <w:proofErr w:type="gramEnd"/>
      <w:r w:rsidR="00BF03AC" w:rsidRPr="00BF03AC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⟂</m:t>
        </m:r>
        <m:r>
          <w:rPr>
            <w:rFonts w:ascii="Cambria Math" w:hAnsi="Cambria Math" w:cs="Cambria Math"/>
          </w:rPr>
          <m:t>BD</m:t>
        </m:r>
      </m:oMath>
      <w:proofErr w:type="gramStart"/>
      <w:r w:rsidR="00BF03AC" w:rsidRPr="00BF03AC">
        <w:t xml:space="preserve"> ;</w:t>
      </w:r>
      <w:proofErr w:type="gramEnd"/>
      <w:r>
        <w:br/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BF03AC" w:rsidRPr="00BF03AC">
        <w:t>若</w:t>
      </w:r>
      <w:r w:rsidR="00BF03AC" w:rsidRPr="00BF03AC">
        <w:t xml:space="preserve"> AC = 2</w:t>
      </w:r>
      <w:r w:rsidR="00BF03AC" w:rsidRPr="00BF03AC">
        <w:t>，求二面角</w:t>
      </w:r>
      <w:r w:rsidR="00BF03AC" w:rsidRPr="00BF03AC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 w:cs="Cambria Math"/>
          </w:rPr>
          <m:t>AC</m:t>
        </m:r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BF03AC" w:rsidRPr="00BF03AC">
        <w:t xml:space="preserve"> </w:t>
      </w:r>
      <w:r w:rsidR="00BF03AC" w:rsidRPr="00BF03AC">
        <w:t>的平面角的余弦值；</w:t>
      </w:r>
      <w:r>
        <w:br/>
      </w: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BF03AC" w:rsidRPr="00BF03AC">
        <w:t>求直四棱柱</w:t>
      </w:r>
      <w:r w:rsidR="00BF03AC" w:rsidRPr="00BF03AC">
        <w:t xml:space="preserve"> </w:t>
      </w:r>
      <m:oMath>
        <m:r>
          <w:rPr>
            <w:rFonts w:ascii="Cambria Math" w:hAnsi="Cambria Math" w:cs="Cambria Math"/>
          </w:rPr>
          <m:t>ABCD</m:t>
        </m:r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BF03AC" w:rsidRPr="00BF03AC">
        <w:t xml:space="preserve"> </w:t>
      </w:r>
      <w:r w:rsidR="00BF03AC" w:rsidRPr="00BF03AC">
        <w:t>体积的最大值</w:t>
      </w:r>
      <w:r w:rsidR="00BF03AC" w:rsidRPr="00BF03AC">
        <w:t>.</w:t>
      </w:r>
    </w:p>
    <w:p w14:paraId="34C33A63" w14:textId="782343FA" w:rsidR="001168B8" w:rsidRDefault="001168B8">
      <w:pPr>
        <w:rPr>
          <w:rFonts w:ascii="Times New Roman" w:eastAsia="宋体" w:hAnsi="Times New Roman" w:cs="Georgia"/>
          <w:sz w:val="28"/>
          <w:szCs w:val="28"/>
          <w:lang w:val="en-US"/>
        </w:rPr>
      </w:pPr>
      <w:r>
        <w:br w:type="page"/>
      </w:r>
    </w:p>
    <w:p w14:paraId="2F4469E8" w14:textId="77777777" w:rsidR="00BF03AC" w:rsidRPr="001168B8" w:rsidRDefault="00BF03AC" w:rsidP="001168B8">
      <w:pPr>
        <w:pStyle w:val="ab"/>
      </w:pPr>
      <w:bookmarkStart w:id="5" w:name="四解答题本题共5小题共77分.-解答应写出文字说明证明过程或演算步骤."/>
      <w:bookmarkEnd w:id="3"/>
      <w:r w:rsidRPr="001168B8">
        <w:lastRenderedPageBreak/>
        <w:t xml:space="preserve">2025-2026 </w:t>
      </w:r>
      <w:r w:rsidRPr="001168B8">
        <w:t>学年度第二学期高一年级期末教学质量监测试卷</w:t>
      </w:r>
    </w:p>
    <w:p w14:paraId="6E9FB9E7" w14:textId="77777777" w:rsidR="00BF03AC" w:rsidRPr="001168B8" w:rsidRDefault="00BF03AC" w:rsidP="001168B8">
      <w:pPr>
        <w:pStyle w:val="ab"/>
      </w:pPr>
      <w:bookmarkStart w:id="6" w:name="数学参考答案"/>
      <w:r w:rsidRPr="001168B8">
        <w:t>数学参考答案</w:t>
      </w:r>
    </w:p>
    <w:p w14:paraId="00ABBDD8" w14:textId="5B79CC85" w:rsidR="00BF03AC" w:rsidRPr="001168B8" w:rsidRDefault="00BF03AC" w:rsidP="001168B8">
      <w:pPr>
        <w:pStyle w:val="ad"/>
      </w:pPr>
      <w:r w:rsidRPr="001168B8">
        <w:t>一、选择题：本题共</w:t>
      </w:r>
      <w:r w:rsidRPr="001168B8">
        <w:t>8</w:t>
      </w:r>
      <w:r w:rsidRPr="001168B8">
        <w:t>小题，每小题</w:t>
      </w:r>
      <w:r w:rsidRPr="001168B8">
        <w:t>5</w:t>
      </w:r>
      <w:r w:rsidRPr="001168B8">
        <w:t>分，共</w:t>
      </w:r>
      <w:r w:rsidRPr="001168B8">
        <w:t>40</w:t>
      </w:r>
      <w:proofErr w:type="gramStart"/>
      <w:r w:rsidRPr="001168B8">
        <w:t>分</w:t>
      </w:r>
      <w:r w:rsidRPr="001168B8">
        <w:t>.</w:t>
      </w:r>
      <w:proofErr w:type="gramEnd"/>
      <w:r w:rsidRPr="001168B8">
        <w:br/>
        <w:t xml:space="preserve">1.C </w:t>
      </w:r>
      <w:r w:rsidR="001168B8">
        <w:rPr>
          <w:rFonts w:hint="eastAsia"/>
        </w:rPr>
        <w:t xml:space="preserve">  </w:t>
      </w:r>
      <w:r w:rsidRPr="001168B8">
        <w:t xml:space="preserve">2.B </w:t>
      </w:r>
      <w:r w:rsidR="001168B8">
        <w:rPr>
          <w:rFonts w:hint="eastAsia"/>
        </w:rPr>
        <w:t xml:space="preserve">  </w:t>
      </w:r>
      <w:r w:rsidRPr="001168B8">
        <w:t xml:space="preserve">3.B </w:t>
      </w:r>
      <w:r w:rsidR="001168B8">
        <w:rPr>
          <w:rFonts w:hint="eastAsia"/>
        </w:rPr>
        <w:t xml:space="preserve">  </w:t>
      </w:r>
      <w:r w:rsidRPr="001168B8">
        <w:t xml:space="preserve">4.A </w:t>
      </w:r>
      <w:r w:rsidR="001168B8">
        <w:rPr>
          <w:rFonts w:hint="eastAsia"/>
        </w:rPr>
        <w:t xml:space="preserve">  </w:t>
      </w:r>
      <w:r w:rsidRPr="001168B8">
        <w:t>5.D</w:t>
      </w:r>
      <w:r w:rsidR="001168B8">
        <w:rPr>
          <w:rFonts w:hint="eastAsia"/>
        </w:rPr>
        <w:t xml:space="preserve">  </w:t>
      </w:r>
      <w:r w:rsidRPr="001168B8">
        <w:t xml:space="preserve"> 6.D</w:t>
      </w:r>
      <w:r w:rsidR="001168B8">
        <w:rPr>
          <w:rFonts w:hint="eastAsia"/>
        </w:rPr>
        <w:t xml:space="preserve">  </w:t>
      </w:r>
      <w:r w:rsidRPr="001168B8">
        <w:t xml:space="preserve"> 7.A </w:t>
      </w:r>
      <w:r w:rsidR="001168B8">
        <w:rPr>
          <w:rFonts w:hint="eastAsia"/>
        </w:rPr>
        <w:t xml:space="preserve">  </w:t>
      </w:r>
      <w:r w:rsidRPr="001168B8">
        <w:t>8.C</w:t>
      </w:r>
    </w:p>
    <w:p w14:paraId="579EC2BC" w14:textId="72CE9746" w:rsidR="00BF03AC" w:rsidRPr="001168B8" w:rsidRDefault="00BF03AC" w:rsidP="001168B8">
      <w:pPr>
        <w:pStyle w:val="ad"/>
      </w:pPr>
      <w:r w:rsidRPr="001168B8">
        <w:t>二、选择题：本题共</w:t>
      </w:r>
      <w:r w:rsidRPr="001168B8">
        <w:t>3</w:t>
      </w:r>
      <w:r w:rsidRPr="001168B8">
        <w:t>小题，每小题</w:t>
      </w:r>
      <w:r w:rsidRPr="001168B8">
        <w:t>6</w:t>
      </w:r>
      <w:r w:rsidRPr="001168B8">
        <w:t>分，共</w:t>
      </w:r>
      <w:r w:rsidRPr="001168B8">
        <w:t>18</w:t>
      </w:r>
      <w:proofErr w:type="gramStart"/>
      <w:r w:rsidRPr="001168B8">
        <w:t>分</w:t>
      </w:r>
      <w:r w:rsidRPr="001168B8">
        <w:t>.</w:t>
      </w:r>
      <w:proofErr w:type="gramEnd"/>
      <w:r w:rsidRPr="001168B8">
        <w:br/>
        <w:t xml:space="preserve">9.BC </w:t>
      </w:r>
      <w:r w:rsidR="001168B8">
        <w:rPr>
          <w:rFonts w:hint="eastAsia"/>
        </w:rPr>
        <w:t xml:space="preserve">  </w:t>
      </w:r>
      <w:r w:rsidRPr="001168B8">
        <w:t xml:space="preserve">10.ACD </w:t>
      </w:r>
      <w:r w:rsidR="001168B8">
        <w:rPr>
          <w:rFonts w:hint="eastAsia"/>
        </w:rPr>
        <w:t xml:space="preserve">  </w:t>
      </w:r>
      <w:r w:rsidRPr="001168B8">
        <w:t>11.ABD</w:t>
      </w:r>
    </w:p>
    <w:p w14:paraId="00A19A24" w14:textId="49C7CCAF" w:rsidR="00BF03AC" w:rsidRPr="001168B8" w:rsidRDefault="00BF03AC" w:rsidP="001168B8">
      <w:pPr>
        <w:pStyle w:val="ad"/>
      </w:pPr>
      <w:r w:rsidRPr="001168B8">
        <w:t>三、填空题：本题共</w:t>
      </w:r>
      <w:r w:rsidRPr="001168B8">
        <w:t>3</w:t>
      </w:r>
      <w:r w:rsidRPr="001168B8">
        <w:t>小题，每小题</w:t>
      </w:r>
      <w:r w:rsidRPr="001168B8">
        <w:t>5</w:t>
      </w:r>
      <w:r w:rsidRPr="001168B8">
        <w:t>分，共</w:t>
      </w:r>
      <w:r w:rsidRPr="001168B8">
        <w:t>15</w:t>
      </w:r>
      <w:proofErr w:type="gramStart"/>
      <w:r w:rsidRPr="001168B8">
        <w:t>分</w:t>
      </w:r>
      <w:r w:rsidRPr="001168B8">
        <w:t>.</w:t>
      </w:r>
      <w:proofErr w:type="gramEnd"/>
      <w:r w:rsidRPr="001168B8">
        <w:t xml:space="preserve"> </w:t>
      </w:r>
      <w:r w:rsidR="001168B8">
        <w:br/>
      </w:r>
      <w:r w:rsidRPr="001168B8">
        <w:t xml:space="preserve">12.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7</m:t>
            </m:r>
          </m:e>
        </m:rad>
      </m:oMath>
      <w:r w:rsidRPr="001168B8">
        <w:t xml:space="preserve"> </w:t>
      </w:r>
      <w:r w:rsidR="001168B8">
        <w:rPr>
          <w:rFonts w:hint="eastAsia"/>
        </w:rPr>
        <w:t xml:space="preserve">    </w:t>
      </w:r>
      <w:r w:rsidRPr="001168B8">
        <w:t xml:space="preserve">13.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6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/>
              </w:rPr>
              <m:t>5</m:t>
            </m:r>
          </m:den>
        </m:f>
      </m:oMath>
      <w:r w:rsidRPr="001168B8">
        <w:t xml:space="preserve"> </w:t>
      </w:r>
      <w:r w:rsidR="001168B8">
        <w:rPr>
          <w:rFonts w:hint="eastAsia"/>
        </w:rPr>
        <w:t xml:space="preserve">    </w:t>
      </w:r>
      <w:r w:rsidRPr="001168B8">
        <w:t xml:space="preserve">14.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/>
              </w:rPr>
              <m:t>7</m:t>
            </m:r>
          </m:den>
        </m:f>
      </m:oMath>
    </w:p>
    <w:p w14:paraId="52A30EF9" w14:textId="77777777" w:rsidR="00BF03AC" w:rsidRPr="001168B8" w:rsidRDefault="00BF03AC" w:rsidP="001168B8">
      <w:pPr>
        <w:pStyle w:val="ad"/>
      </w:pPr>
      <w:bookmarkStart w:id="7" w:name="四解答题本题共5小题共77分."/>
      <w:r w:rsidRPr="001168B8">
        <w:t>四、解答题：本题共</w:t>
      </w:r>
      <w:r w:rsidRPr="001168B8">
        <w:t>5</w:t>
      </w:r>
      <w:r w:rsidRPr="001168B8">
        <w:t>小题，共</w:t>
      </w:r>
      <w:r w:rsidRPr="001168B8">
        <w:t>77</w:t>
      </w:r>
      <w:proofErr w:type="gramStart"/>
      <w:r w:rsidRPr="001168B8">
        <w:t>分</w:t>
      </w:r>
      <w:r w:rsidRPr="001168B8">
        <w:t>.</w:t>
      </w:r>
      <w:proofErr w:type="gramEnd"/>
    </w:p>
    <w:p w14:paraId="548253A1" w14:textId="77777777" w:rsidR="00BF03AC" w:rsidRPr="00BF03AC" w:rsidRDefault="00BF03AC" w:rsidP="00BF03AC">
      <w:pPr>
        <w:rPr>
          <w:lang w:val="en-US"/>
        </w:rPr>
      </w:pPr>
      <w:r w:rsidRPr="00BF03AC">
        <w:rPr>
          <w:lang w:val="en-US"/>
        </w:rPr>
        <w:t>15.</w:t>
      </w:r>
      <w:r w:rsidRPr="00BF03AC">
        <w:rPr>
          <w:lang w:val="en-US"/>
        </w:rPr>
        <w:t>（</w:t>
      </w:r>
      <w:r w:rsidRPr="00BF03AC">
        <w:rPr>
          <w:lang w:val="en-US"/>
        </w:rPr>
        <w:t>13</w:t>
      </w:r>
      <w:r w:rsidRPr="00BF03AC">
        <w:rPr>
          <w:lang w:val="en-US"/>
        </w:rPr>
        <w:t>分）</w:t>
      </w:r>
    </w:p>
    <w:p w14:paraId="26CF1F62" w14:textId="2BD0A8B4" w:rsidR="00BF03AC" w:rsidRPr="00BF03AC" w:rsidRDefault="00BF03AC" w:rsidP="00BF03AC">
      <w:pPr>
        <w:rPr>
          <w:lang w:val="en-US"/>
        </w:rPr>
      </w:pPr>
      <w:r w:rsidRPr="00BF03AC">
        <w:rPr>
          <w:lang w:val="en-US"/>
        </w:rPr>
        <w:t>（</w:t>
      </w:r>
      <w:r w:rsidRPr="00BF03AC">
        <w:rPr>
          <w:lang w:val="en-US"/>
        </w:rPr>
        <w:t>1</w:t>
      </w:r>
      <w:r w:rsidRPr="00BF03AC">
        <w:rPr>
          <w:lang w:val="en-US"/>
        </w:rPr>
        <w:t>）证明：取线段</w:t>
      </w:r>
      <w:r w:rsidRPr="00BF03AC">
        <w:rPr>
          <w:lang w:val="en-US"/>
        </w:rPr>
        <w:t xml:space="preserve"> SB</w:t>
      </w:r>
      <w:r w:rsidRPr="00BF03AC">
        <w:rPr>
          <w:lang w:val="en-US"/>
        </w:rPr>
        <w:t>、</w:t>
      </w:r>
      <w:r w:rsidRPr="00BF03AC">
        <w:rPr>
          <w:lang w:val="en-US"/>
        </w:rPr>
        <w:t xml:space="preserve">AB </w:t>
      </w:r>
      <w:r w:rsidRPr="00BF03AC">
        <w:rPr>
          <w:lang w:val="en-US"/>
        </w:rPr>
        <w:t>的中点分别为</w:t>
      </w:r>
      <w:r w:rsidRPr="00BF03AC">
        <w:rPr>
          <w:lang w:val="en-US"/>
        </w:rPr>
        <w:t xml:space="preserve"> H</w:t>
      </w:r>
      <w:r w:rsidRPr="00BF03AC">
        <w:rPr>
          <w:lang w:val="en-US"/>
        </w:rPr>
        <w:t>、</w:t>
      </w:r>
      <w:r w:rsidRPr="00BF03AC">
        <w:rPr>
          <w:lang w:val="en-US"/>
        </w:rPr>
        <w:t>G</w:t>
      </w:r>
      <w:r w:rsidRPr="00BF03AC">
        <w:rPr>
          <w:lang w:val="en-US"/>
        </w:rPr>
        <w:t>，连接</w:t>
      </w:r>
      <w:r w:rsidRPr="00BF03AC">
        <w:rPr>
          <w:lang w:val="en-US"/>
        </w:rPr>
        <w:t xml:space="preserve"> EH, HG, FG</w:t>
      </w:r>
      <w:r w:rsidRPr="00BF03AC">
        <w:rPr>
          <w:lang w:val="en-US"/>
        </w:rPr>
        <w:t>，</w:t>
      </w:r>
      <w:r w:rsidR="001168B8">
        <w:rPr>
          <w:lang w:val="en-US"/>
        </w:rPr>
        <w:br/>
      </w:r>
      <w:r w:rsidRPr="00BF03AC">
        <w:rPr>
          <w:lang w:val="en-US"/>
        </w:rPr>
        <w:t>则</w:t>
      </w:r>
      <w:r w:rsidRPr="00BF03AC">
        <w:rPr>
          <w:lang w:val="en-US"/>
        </w:rPr>
        <w:t xml:space="preserve"> </w:t>
      </w:r>
      <m:oMath>
        <m:r>
          <w:rPr>
            <w:rFonts w:ascii="Cambria Math" w:hAnsi="Cambria Math" w:cs="Cambria Math"/>
            <w:lang w:val="en-US"/>
          </w:rPr>
          <m:t>EH</m:t>
        </m:r>
        <m:r>
          <m:rPr>
            <m:sty m:val="p"/>
          </m:rPr>
          <w:rPr>
            <w:rFonts w:ascii="Cambria Math" w:hAnsi="Cambria Math"/>
            <w:lang w:val="en-US"/>
          </w:rPr>
          <m:t>∥</m:t>
        </m:r>
        <m:r>
          <w:rPr>
            <w:rFonts w:ascii="Cambria Math" w:hAnsi="Cambria Math" w:cs="Cambria Math"/>
            <w:lang w:val="en-US"/>
          </w:rPr>
          <m:t>BC</m:t>
        </m:r>
        <m:r>
          <m:rPr>
            <m:sty m:val="p"/>
          </m:rPr>
          <w:rPr>
            <w:rFonts w:ascii="Cambria Math" w:hAnsi="Cambria Math"/>
            <w:lang w:val="en-US"/>
          </w:rPr>
          <m:t>,</m:t>
        </m:r>
        <m:r>
          <w:rPr>
            <w:rFonts w:ascii="Cambria Math" w:hAnsi="Cambria Math" w:cs="Cambria Math"/>
            <w:lang w:val="en-US"/>
          </w:rPr>
          <m:t>EH</m:t>
        </m:r>
        <m:r>
          <m:rPr>
            <m:sty m:val="p"/>
          </m:rP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  <m:r>
          <w:rPr>
            <w:rFonts w:ascii="Cambria Math" w:hAnsi="Cambria Math" w:cs="Cambria Math"/>
            <w:lang w:val="en-US"/>
          </w:rPr>
          <m:t>BC</m:t>
        </m:r>
        <m:r>
          <m:rPr>
            <m:sty m:val="p"/>
          </m:rPr>
          <w:rPr>
            <w:rFonts w:ascii="Cambria Math" w:hAnsi="Cambria Math"/>
            <w:lang w:val="en-US"/>
          </w:rPr>
          <m:t>,</m:t>
        </m:r>
        <m:r>
          <w:rPr>
            <w:rFonts w:ascii="Cambria Math" w:hAnsi="Cambria Math"/>
            <w:lang w:val="en-US"/>
          </w:rPr>
          <m:t> </m:t>
        </m:r>
        <m:r>
          <w:rPr>
            <w:rFonts w:ascii="Cambria Math" w:hAnsi="Cambria Math" w:cs="Cambria Math"/>
            <w:lang w:val="en-US"/>
          </w:rPr>
          <m:t>FG</m:t>
        </m:r>
        <m:r>
          <m:rPr>
            <m:sty m:val="p"/>
          </m:rPr>
          <w:rPr>
            <w:rFonts w:ascii="Cambria Math" w:hAnsi="Cambria Math"/>
            <w:lang w:val="en-US"/>
          </w:rPr>
          <m:t>∥</m:t>
        </m:r>
        <m:r>
          <w:rPr>
            <w:rFonts w:ascii="Cambria Math" w:hAnsi="Cambria Math" w:cs="Cambria Math"/>
            <w:lang w:val="en-US"/>
          </w:rPr>
          <m:t>AD</m:t>
        </m:r>
        <m:r>
          <m:rPr>
            <m:sty m:val="p"/>
          </m:rPr>
          <w:rPr>
            <w:rFonts w:ascii="Cambria Math" w:hAnsi="Cambria Math"/>
            <w:lang w:val="en-US"/>
          </w:rPr>
          <m:t>,</m:t>
        </m:r>
        <m:r>
          <w:rPr>
            <w:rFonts w:ascii="Cambria Math" w:hAnsi="Cambria Math" w:cs="Cambria Math"/>
            <w:lang w:val="en-US"/>
          </w:rPr>
          <m:t>FG</m:t>
        </m:r>
        <m:r>
          <m:rPr>
            <m:sty m:val="p"/>
          </m:rP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  <m:r>
          <w:rPr>
            <w:rFonts w:ascii="Cambria Math" w:hAnsi="Cambria Math" w:cs="Cambria Math"/>
            <w:lang w:val="en-US"/>
          </w:rPr>
          <m:t>AD</m:t>
        </m:r>
      </m:oMath>
      <w:r w:rsidRPr="00BF03AC">
        <w:rPr>
          <w:lang w:val="en-US"/>
        </w:rPr>
        <w:t xml:space="preserve"> </w:t>
      </w:r>
      <w:r w:rsidRPr="00BF03AC">
        <w:rPr>
          <w:lang w:val="en-US"/>
        </w:rPr>
        <w:t>，</w:t>
      </w:r>
      <w:r w:rsidR="001168B8">
        <w:rPr>
          <w:lang w:val="en-US"/>
        </w:rPr>
        <w:br/>
      </w:r>
      <w:r w:rsidRPr="00BF03AC">
        <w:rPr>
          <w:lang w:val="en-US"/>
        </w:rPr>
        <w:t>又底面</w:t>
      </w:r>
      <w:r w:rsidRPr="00BF03AC">
        <w:rPr>
          <w:lang w:val="en-US"/>
        </w:rPr>
        <w:t xml:space="preserve"> ABCD </w:t>
      </w:r>
      <w:r w:rsidRPr="00BF03AC">
        <w:rPr>
          <w:lang w:val="en-US"/>
        </w:rPr>
        <w:t>是正方形，即</w:t>
      </w:r>
      <w:r w:rsidRPr="00BF03AC">
        <w:rPr>
          <w:lang w:val="en-US"/>
        </w:rPr>
        <w:t xml:space="preserve"> BC // AD, BC = AD</w:t>
      </w:r>
      <w:r w:rsidRPr="00BF03AC">
        <w:rPr>
          <w:lang w:val="en-US"/>
        </w:rPr>
        <w:t>，</w:t>
      </w:r>
      <w:r w:rsidR="001168B8">
        <w:rPr>
          <w:lang w:val="en-US"/>
        </w:rPr>
        <w:br/>
      </w:r>
      <w:r w:rsidRPr="00BF03AC">
        <w:rPr>
          <w:lang w:val="en-US"/>
        </w:rPr>
        <w:t>则</w:t>
      </w:r>
      <w:r w:rsidRPr="00BF03AC">
        <w:rPr>
          <w:lang w:val="en-US"/>
        </w:rPr>
        <w:t xml:space="preserve"> EH // FG, EH = FG</w:t>
      </w:r>
      <w:r w:rsidRPr="00BF03AC">
        <w:rPr>
          <w:lang w:val="en-US"/>
        </w:rPr>
        <w:t>，即四边形</w:t>
      </w:r>
      <w:r w:rsidRPr="00BF03AC">
        <w:rPr>
          <w:lang w:val="en-US"/>
        </w:rPr>
        <w:t xml:space="preserve"> EFGH </w:t>
      </w:r>
      <w:r w:rsidRPr="00BF03AC">
        <w:rPr>
          <w:lang w:val="en-US"/>
        </w:rPr>
        <w:t>为平行四边形，……</w:t>
      </w:r>
      <w:r w:rsidRPr="00BF03AC">
        <w:rPr>
          <w:lang w:val="en-US"/>
        </w:rPr>
        <w:t xml:space="preserve">4 </w:t>
      </w:r>
      <w:r w:rsidRPr="00BF03AC">
        <w:rPr>
          <w:lang w:val="en-US"/>
        </w:rPr>
        <w:t>分</w:t>
      </w:r>
      <w:r w:rsidRPr="00BF03AC">
        <w:rPr>
          <w:lang w:val="en-US"/>
        </w:rPr>
        <w:br/>
      </w:r>
      <w:r w:rsidRPr="00BF03AC">
        <w:rPr>
          <w:lang w:val="en-US"/>
        </w:rPr>
        <w:t>则</w:t>
      </w:r>
      <w:r w:rsidRPr="00BF03AC">
        <w:rPr>
          <w:lang w:val="en-US"/>
        </w:rPr>
        <w:t xml:space="preserve"> EF // HG</w:t>
      </w:r>
      <w:r w:rsidRPr="00BF03AC">
        <w:rPr>
          <w:lang w:val="en-US"/>
        </w:rPr>
        <w:t>，又</w:t>
      </w:r>
      <w:r w:rsidRPr="00BF03AC">
        <w:rPr>
          <w:lang w:val="en-US"/>
        </w:rPr>
        <w:t xml:space="preserve"> </w:t>
      </w:r>
      <m:oMath>
        <m:r>
          <w:rPr>
            <w:rFonts w:ascii="Cambria Math" w:hAnsi="Cambria Math" w:cs="Cambria Math"/>
            <w:lang w:val="en-US"/>
          </w:rPr>
          <m:t>EF</m:t>
        </m:r>
        <m:r>
          <m:rPr>
            <m:sty m:val="p"/>
          </m:rPr>
          <w:rPr>
            <w:rFonts w:ascii="Cambria Math" w:hAnsi="Cambria Math"/>
            <w:lang w:val="en-US"/>
          </w:rPr>
          <m:t>∉</m:t>
        </m:r>
      </m:oMath>
      <w:r w:rsidRPr="00BF03AC">
        <w:rPr>
          <w:lang w:val="en-US"/>
        </w:rPr>
        <w:t xml:space="preserve"> </w:t>
      </w:r>
      <w:r w:rsidRPr="00BF03AC">
        <w:rPr>
          <w:lang w:val="en-US"/>
        </w:rPr>
        <w:t>平面</w:t>
      </w:r>
      <w:r w:rsidRPr="00BF03AC">
        <w:rPr>
          <w:lang w:val="en-US"/>
        </w:rPr>
        <w:t xml:space="preserve"> SAB</w:t>
      </w:r>
      <w:r w:rsidRPr="00BF03AC">
        <w:rPr>
          <w:lang w:val="en-US"/>
        </w:rPr>
        <w:t>，</w:t>
      </w:r>
      <w:r w:rsidRPr="00BF03AC">
        <w:rPr>
          <w:lang w:val="en-US"/>
        </w:rPr>
        <w:t xml:space="preserve"> </w:t>
      </w:r>
      <m:oMath>
        <m:r>
          <w:rPr>
            <w:rFonts w:ascii="Cambria Math" w:hAnsi="Cambria Math" w:cs="Cambria Math"/>
            <w:lang w:val="en-US"/>
          </w:rPr>
          <m:t>HG</m:t>
        </m:r>
        <m:r>
          <m:rPr>
            <m:sty m:val="p"/>
          </m:rPr>
          <w:rPr>
            <w:rFonts w:ascii="Cambria Math" w:hAnsi="Cambria Math" w:cs="Cambria Math"/>
            <w:lang w:val="en-US"/>
          </w:rPr>
          <m:t>⊂</m:t>
        </m:r>
      </m:oMath>
      <w:r w:rsidRPr="00BF03AC">
        <w:rPr>
          <w:lang w:val="en-US"/>
        </w:rPr>
        <w:t xml:space="preserve"> </w:t>
      </w:r>
      <w:r w:rsidRPr="00BF03AC">
        <w:rPr>
          <w:lang w:val="en-US"/>
        </w:rPr>
        <w:t>平面</w:t>
      </w:r>
      <w:r w:rsidRPr="00BF03AC">
        <w:rPr>
          <w:lang w:val="en-US"/>
        </w:rPr>
        <w:t xml:space="preserve"> SAB</w:t>
      </w:r>
      <w:r w:rsidRPr="00BF03AC">
        <w:rPr>
          <w:lang w:val="en-US"/>
        </w:rPr>
        <w:t>，</w:t>
      </w:r>
      <w:r w:rsidR="001168B8">
        <w:rPr>
          <w:lang w:val="en-US"/>
        </w:rPr>
        <w:br/>
      </w:r>
      <w:r w:rsidRPr="00BF03AC">
        <w:rPr>
          <w:lang w:val="en-US"/>
        </w:rPr>
        <w:t>故</w:t>
      </w:r>
      <w:r w:rsidRPr="00BF03AC">
        <w:rPr>
          <w:lang w:val="en-US"/>
        </w:rPr>
        <w:t xml:space="preserve"> EF // </w:t>
      </w:r>
      <w:r w:rsidRPr="00BF03AC">
        <w:rPr>
          <w:lang w:val="en-US"/>
        </w:rPr>
        <w:t>平面</w:t>
      </w:r>
      <w:r w:rsidRPr="00BF03AC">
        <w:rPr>
          <w:lang w:val="en-US"/>
        </w:rPr>
        <w:t xml:space="preserve"> SAB</w:t>
      </w:r>
      <w:proofErr w:type="gramStart"/>
      <w:r w:rsidRPr="00BF03AC">
        <w:rPr>
          <w:lang w:val="en-US"/>
        </w:rPr>
        <w:t>.</w:t>
      </w:r>
      <w:proofErr w:type="gramEnd"/>
      <w:r w:rsidR="001168B8" w:rsidRPr="001168B8">
        <w:rPr>
          <w:lang w:val="en-US"/>
        </w:rPr>
        <w:t xml:space="preserve"> </w:t>
      </w:r>
      <w:r w:rsidR="001168B8" w:rsidRPr="00BF03AC">
        <w:rPr>
          <w:lang w:val="en-US"/>
        </w:rPr>
        <w:t>……</w:t>
      </w:r>
      <w:r w:rsidR="001168B8">
        <w:rPr>
          <w:rFonts w:hint="eastAsia"/>
          <w:lang w:val="en-US"/>
        </w:rPr>
        <w:t>6</w:t>
      </w:r>
      <w:r w:rsidR="001168B8" w:rsidRPr="00BF03AC">
        <w:rPr>
          <w:lang w:val="en-US"/>
        </w:rPr>
        <w:t xml:space="preserve"> </w:t>
      </w:r>
      <w:r w:rsidR="001168B8" w:rsidRPr="00BF03AC">
        <w:rPr>
          <w:lang w:val="en-US"/>
        </w:rPr>
        <w:t>分</w:t>
      </w:r>
      <w:r w:rsidRPr="00BF03AC">
        <w:rPr>
          <w:lang w:val="en-US"/>
        </w:rPr>
        <w:drawing>
          <wp:anchor distT="36000" distB="36000" distL="72000" distR="0" simplePos="0" relativeHeight="251660288" behindDoc="0" locked="0" layoutInCell="1" allowOverlap="0" wp14:anchorId="4A0ECF7E" wp14:editId="353AF55B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2057400" cy="1920240"/>
            <wp:effectExtent l="0" t="0" r="0" b="0"/>
            <wp:wrapSquare wrapText="largest"/>
            <wp:docPr id="15839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" descr="images/6a92a32c5ebf0d94e75ab836f2eeecf240210c95cfc855f46ea2a73085b998fa.jp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1920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48D34723" w14:textId="77777777" w:rsidR="001168B8" w:rsidRDefault="00BF03AC" w:rsidP="00BF03AC">
      <w:r w:rsidRPr="00BF03AC">
        <w:rPr>
          <w:lang w:val="en-US"/>
        </w:rPr>
        <w:t>（</w:t>
      </w:r>
      <w:r w:rsidRPr="00BF03AC">
        <w:rPr>
          <w:lang w:val="en-US"/>
        </w:rPr>
        <w:t>2</w:t>
      </w:r>
      <w:r w:rsidRPr="00BF03AC">
        <w:rPr>
          <w:lang w:val="en-US"/>
        </w:rPr>
        <w:t>）解：设点</w:t>
      </w:r>
      <w:r w:rsidRPr="00BF03AC">
        <w:rPr>
          <w:lang w:val="en-US"/>
        </w:rPr>
        <w:t xml:space="preserve"> A </w:t>
      </w:r>
      <w:r w:rsidRPr="00BF03AC">
        <w:rPr>
          <w:lang w:val="en-US"/>
        </w:rPr>
        <w:t>到平面</w:t>
      </w:r>
      <w:r w:rsidRPr="00BF03AC">
        <w:rPr>
          <w:lang w:val="en-US"/>
        </w:rPr>
        <w:t xml:space="preserve"> SDB </w:t>
      </w:r>
      <w:r w:rsidRPr="00BF03AC">
        <w:rPr>
          <w:lang w:val="en-US"/>
        </w:rPr>
        <w:t>的距离为</w:t>
      </w:r>
      <w:r w:rsidRPr="00BF03AC">
        <w:rPr>
          <w:lang w:val="en-US"/>
        </w:rPr>
        <w:t xml:space="preserve"> h</w:t>
      </w:r>
      <w:r w:rsidRPr="00BF03AC">
        <w:rPr>
          <w:lang w:val="en-US"/>
        </w:rPr>
        <w:t>，</w:t>
      </w:r>
      <w:r w:rsidR="001168B8">
        <w:rPr>
          <w:lang w:val="en-US"/>
        </w:rPr>
        <w:br/>
      </w:r>
      <w:r w:rsidRPr="00BF03AC">
        <w:rPr>
          <w:lang w:val="en-US"/>
        </w:rPr>
        <w:t xml:space="preserve"> </w:t>
      </w:r>
      <w:r w:rsidRPr="00BF03AC">
        <w:rPr>
          <w:lang w:val="en-US"/>
        </w:rPr>
        <w:t>由</w:t>
      </w:r>
      <w:r w:rsidRPr="00BF03AC">
        <w:rPr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 w:cs="Cambria Math"/>
                <w:lang w:val="en-US"/>
              </w:rPr>
              <m:t>V</m:t>
            </m:r>
          </m:e>
          <m:sub>
            <m:r>
              <w:rPr>
                <w:rFonts w:ascii="Cambria Math" w:hAnsi="Cambria Math" w:cs="Cambria Math"/>
                <w:lang w:val="en-US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-</m:t>
            </m:r>
            <m:r>
              <w:rPr>
                <w:rFonts w:ascii="Cambria Math" w:hAnsi="Cambria Math" w:cs="Cambria Math"/>
                <w:lang w:val="en-US"/>
              </w:rPr>
              <m:t>SBD</m:t>
            </m:r>
          </m:sub>
        </m:sSub>
        <m:r>
          <m:rPr>
            <m:sty m:val="p"/>
          </m:rPr>
          <w:rPr>
            <w:rFonts w:ascii="Cambria Math" w:hAnsi="Cambria Math"/>
            <w:lang w:val="en-US"/>
          </w:rPr>
          <m:t>=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 w:cs="Cambria Math"/>
                <w:lang w:val="en-US"/>
              </w:rPr>
              <m:t>V</m:t>
            </m:r>
          </m:e>
          <m:sub>
            <m:r>
              <w:rPr>
                <w:rFonts w:ascii="Cambria Math" w:hAnsi="Cambria Math" w:cs="Cambria Math"/>
                <w:lang w:val="en-US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-</m:t>
            </m:r>
            <m:r>
              <w:rPr>
                <w:rFonts w:ascii="Cambria Math" w:hAnsi="Cambria Math" w:cs="Cambria Math"/>
                <w:lang w:val="en-US"/>
              </w:rPr>
              <m:t>ABD</m:t>
            </m:r>
          </m:sub>
        </m:sSub>
      </m:oMath>
      <w:r w:rsidRPr="00BF03AC">
        <w:rPr>
          <w:lang w:val="en-US"/>
        </w:rPr>
        <w:t xml:space="preserve"> </w:t>
      </w:r>
      <w:r w:rsidRPr="00BF03AC">
        <w:rPr>
          <w:lang w:val="en-US"/>
        </w:rPr>
        <w:t>……</w:t>
      </w:r>
      <w:r w:rsidRPr="00BF03AC">
        <w:rPr>
          <w:lang w:val="en-US"/>
        </w:rPr>
        <w:t xml:space="preserve">8 </w:t>
      </w:r>
      <w:r w:rsidRPr="00BF03AC">
        <w:rPr>
          <w:lang w:val="en-US"/>
        </w:rPr>
        <w:t>分</w:t>
      </w:r>
      <w:r w:rsidRPr="00BF03AC">
        <w:rPr>
          <w:lang w:val="en-US"/>
        </w:rPr>
        <w:br/>
        <w:t xml:space="preserve"> </w:t>
      </w:r>
      <w:r w:rsidRPr="00BF03AC">
        <w:rPr>
          <w:lang w:val="en-US"/>
        </w:rPr>
        <w:t>得</w:t>
      </w:r>
      <w:r w:rsidRPr="00BF03AC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h</m:t>
        </m:r>
        <m:r>
          <m:rPr>
            <m:sty m:val="p"/>
          </m:rP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 w:cs="Cambria Math"/>
                    <w:lang w:val="en-US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Δ</m:t>
                </m:r>
                <m:r>
                  <w:rPr>
                    <w:rFonts w:ascii="Cambria Math" w:hAnsi="Cambria Math" w:cs="Cambria Math"/>
                    <w:lang w:val="en-US"/>
                  </w:rPr>
                  <m:t>ABD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⋅</m:t>
            </m:r>
            <m:r>
              <w:rPr>
                <w:rFonts w:ascii="Cambria Math" w:hAnsi="Cambria Math" w:cs="Cambria Math"/>
                <w:lang w:val="en-US"/>
              </w:rPr>
              <m:t>SA</m:t>
            </m:r>
          </m:num>
          <m:den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 w:cs="Cambria Math"/>
                    <w:lang w:val="en-US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Δ</m:t>
                </m:r>
                <m:r>
                  <w:rPr>
                    <w:rFonts w:ascii="Cambria Math" w:hAnsi="Cambria Math" w:cs="Cambria Math"/>
                    <w:lang w:val="en-US"/>
                  </w:rPr>
                  <m:t>SBD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2</m:t>
                </m:r>
              </m:den>
            </m:f>
            <m:r>
              <w:rPr>
                <w:rFonts w:ascii="Cambria Math" w:hAnsi="Cambria Math" w:cs="Cambria Math"/>
                <w:lang w:val="en-US"/>
              </w:rPr>
              <m:t>AB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⋅</m:t>
            </m:r>
            <m:r>
              <w:rPr>
                <w:rFonts w:ascii="Cambria Math" w:hAnsi="Cambria Math" w:cs="Cambria Math"/>
                <w:lang w:val="en-US"/>
              </w:rPr>
              <m:t>AD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⋅</m:t>
            </m:r>
            <m:r>
              <w:rPr>
                <w:rFonts w:ascii="Cambria Math" w:hAnsi="Cambria Math" w:cs="Cambria Math"/>
                <w:lang w:val="en-US"/>
              </w:rPr>
              <m:t>SA</m:t>
            </m:r>
          </m:num>
          <m:den>
            <m:f>
              <m:fPr>
                <m:ctrlPr>
                  <w:rPr>
                    <w:rFonts w:ascii="Cambria Math" w:hAnsi="Cambria Math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2</m:t>
                </m:r>
              </m:den>
            </m:f>
            <m:r>
              <w:rPr>
                <w:rFonts w:ascii="Cambria Math" w:hAnsi="Cambria Math" w:cs="Cambria Math"/>
                <w:lang w:val="en-US"/>
              </w:rPr>
              <m:t>BD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⋅</m:t>
            </m:r>
            <m:r>
              <w:rPr>
                <w:rFonts w:ascii="Cambria Math" w:hAnsi="Cambria Math" w:cs="Cambria Math"/>
                <w:lang w:val="en-US"/>
              </w:rPr>
              <m:t>SF</m:t>
            </m:r>
          </m:den>
        </m:f>
        <m:r>
          <m:rPr>
            <m:sty m:val="p"/>
          </m:rP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en-US"/>
                  </w:rPr>
                  <m:t>2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  <w:lang w:val="en-US"/>
              </w:rPr>
              <m:t>×</m:t>
            </m:r>
            <m:rad>
              <m:radPr>
                <m:degHide m:val="1"/>
                <m:ctrlPr>
                  <w:rPr>
                    <w:rFonts w:ascii="Cambria Math" w:hAnsi="Cambria Math"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lang w:val="en-US"/>
                  </w:rPr>
                  <m:t>S</m:t>
                </m:r>
                <m:sSup>
                  <m:sSup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lang w:val="en-US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-</m:t>
                </m:r>
                <m:r>
                  <w:rPr>
                    <w:rFonts w:ascii="Cambria Math" w:hAnsi="Cambria Math" w:cs="Cambria Math"/>
                    <w:lang w:val="en-US"/>
                  </w:rPr>
                  <m:t>B</m:t>
                </m:r>
                <m:sSup>
                  <m:sSup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lang w:val="en-US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en-US"/>
                  </w:rPr>
                  <m:t>2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  <w:lang w:val="en-US"/>
              </w:rPr>
              <m:t>×</m:t>
            </m:r>
            <m:rad>
              <m:radPr>
                <m:degHide m:val="1"/>
                <m:ctrlPr>
                  <w:rPr>
                    <w:rFonts w:ascii="Cambria Math" w:hAnsi="Cambria Math"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en-US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den>
                </m:f>
              </m:e>
            </m:rad>
          </m:den>
        </m:f>
        <m:r>
          <m:rPr>
            <m:sty m:val="p"/>
          </m:rP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</m:t>
            </m:r>
          </m:num>
          <m:den>
            <m:r>
              <w:rPr>
                <w:rFonts w:ascii="Cambria Math" w:hAnsi="Cambria Math"/>
                <w:lang w:val="en-US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  <w:lang w:val="en-US"/>
          </w:rPr>
          <m:t>.</m:t>
        </m:r>
      </m:oMath>
      <w:r w:rsidRPr="00BF03AC">
        <w:rPr>
          <w:lang w:val="en-US"/>
        </w:rPr>
        <w:t xml:space="preserve"> </w:t>
      </w:r>
      <w:r w:rsidR="001168B8">
        <w:rPr>
          <w:lang w:val="en-US"/>
        </w:rPr>
        <w:br/>
      </w:r>
      <w:r w:rsidRPr="00BF03AC">
        <w:rPr>
          <w:lang w:val="en-US"/>
        </w:rPr>
        <w:t>即点</w:t>
      </w:r>
      <w:r w:rsidRPr="00BF03AC">
        <w:rPr>
          <w:lang w:val="en-US"/>
        </w:rPr>
        <w:t xml:space="preserve"> A </w:t>
      </w:r>
      <w:r w:rsidRPr="00BF03AC">
        <w:rPr>
          <w:lang w:val="en-US"/>
        </w:rPr>
        <w:t>到平面</w:t>
      </w:r>
      <w:r w:rsidRPr="00BF03AC">
        <w:rPr>
          <w:lang w:val="en-US"/>
        </w:rPr>
        <w:t xml:space="preserve"> SDB </w:t>
      </w:r>
      <w:r w:rsidRPr="00BF03AC">
        <w:rPr>
          <w:lang w:val="en-US"/>
        </w:rPr>
        <w:t>的距离为</w:t>
      </w:r>
      <w:r w:rsidRPr="00BF03AC">
        <w:rPr>
          <w:lang w:val="en-US"/>
        </w:rPr>
        <w:t xml:space="preserve"> </w:t>
      </w:r>
      <m:oMath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</m:t>
            </m:r>
          </m:num>
          <m:den>
            <m:r>
              <w:rPr>
                <w:rFonts w:ascii="Cambria Math" w:hAnsi="Cambria Math"/>
                <w:lang w:val="en-US"/>
              </w:rPr>
              <m:t>3</m:t>
            </m:r>
          </m:den>
        </m:f>
      </m:oMath>
      <w:proofErr w:type="gramStart"/>
      <w:r w:rsidRPr="00BF03AC">
        <w:rPr>
          <w:lang w:val="en-US"/>
        </w:rPr>
        <w:t xml:space="preserve"> .</w:t>
      </w:r>
      <w:proofErr w:type="gramEnd"/>
      <w:r w:rsidRPr="00BF03AC">
        <w:rPr>
          <w:lang w:val="en-US"/>
        </w:rPr>
        <w:t xml:space="preserve"> </w:t>
      </w:r>
      <w:r w:rsidRPr="00BF03AC">
        <w:rPr>
          <w:lang w:val="en-US"/>
        </w:rPr>
        <w:t>……</w:t>
      </w:r>
      <w:r w:rsidRPr="00BF03AC">
        <w:t xml:space="preserve">13 </w:t>
      </w:r>
      <w:r w:rsidRPr="00BF03AC">
        <w:t>分</w:t>
      </w:r>
    </w:p>
    <w:p w14:paraId="32B103BD" w14:textId="77777777" w:rsidR="001168B8" w:rsidRDefault="00BF03AC" w:rsidP="00BF03AC">
      <w:r w:rsidRPr="00BF03AC">
        <w:t xml:space="preserve"> 16.</w:t>
      </w:r>
      <w:r w:rsidRPr="00BF03AC">
        <w:t>（</w:t>
      </w:r>
      <w:r w:rsidRPr="00BF03AC">
        <w:t xml:space="preserve">15 </w:t>
      </w:r>
      <w:r w:rsidRPr="00BF03AC">
        <w:t>分）</w:t>
      </w:r>
      <w:r w:rsidRPr="00BF03AC">
        <w:t xml:space="preserve"> </w:t>
      </w:r>
      <w:r w:rsidRPr="00BF03AC">
        <w:t>解：（</w:t>
      </w:r>
      <w:r w:rsidRPr="00BF03AC">
        <w:t>1</w:t>
      </w:r>
      <w:r w:rsidRPr="00BF03AC">
        <w:t>）</w:t>
      </w:r>
      <w:r w:rsidRPr="00BF03AC">
        <w:t xml:space="preserve"> </w:t>
      </w:r>
      <m:oMath>
        <m:r>
          <w:rPr>
            <w:rFonts w:ascii="Cambria Math" w:hAnsi="Cambria Math" w:cs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 w:cs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+sin</m:t>
        </m:r>
        <m:r>
          <w:rPr>
            <w:rFonts w:ascii="Cambria Math" w:hAnsi="Cambria Math" w:cs="Cambria Math"/>
          </w:rPr>
          <m:t>x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 w:cs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-cos</m:t>
            </m:r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 w:cs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BF03AC">
        <w:t xml:space="preserve"> </w:t>
      </w:r>
      <w:r w:rsidRPr="00BF03AC">
        <w:t>……</w:t>
      </w:r>
      <w:r w:rsidRPr="00BF03AC">
        <w:t xml:space="preserve">2 </w:t>
      </w:r>
      <w:r w:rsidRPr="00BF03AC">
        <w:t>分</w:t>
      </w:r>
      <w:r w:rsidRPr="00BF03AC">
        <w:br/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 w:cs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 w:cs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sin(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 w:cs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</w:rPr>
          <m:t>)</m:t>
        </m:r>
      </m:oMath>
      <w:r w:rsidRPr="00BF03AC">
        <w:t xml:space="preserve"> </w:t>
      </w:r>
      <w:r w:rsidRPr="00BF03AC">
        <w:t>……</w:t>
      </w:r>
      <w:r w:rsidRPr="00BF03AC">
        <w:t xml:space="preserve">4 </w:t>
      </w:r>
      <w:r w:rsidRPr="00BF03AC">
        <w:t>分</w:t>
      </w:r>
      <w:r w:rsidRPr="00BF03AC">
        <w:br/>
        <w:t xml:space="preserve"> </w:t>
      </w:r>
      <w:r w:rsidRPr="00BF03AC">
        <w:t>由</w:t>
      </w:r>
      <w:r w:rsidRPr="00BF03AC">
        <w:t xml:space="preserve"> </w:t>
      </w:r>
      <m:oMath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 w:cs="Cambria Math"/>
          </w:rPr>
          <m:t>kπ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 w:cs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</w:rPr>
          <m:t>≤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 w:cs="Cambria Math"/>
          </w:rPr>
          <m:t>kπ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 w:cs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 w:cs="Cambria Math"/>
          </w:rPr>
          <m:t>Z</m:t>
        </m:r>
      </m:oMath>
      <w:r w:rsidRPr="00BF03AC">
        <w:t xml:space="preserve"> </w:t>
      </w:r>
      <w:r w:rsidRPr="00BF03AC">
        <w:t>，解得</w:t>
      </w:r>
      <w:r w:rsidRPr="00BF03AC">
        <w:t xml:space="preserve"> </w:t>
      </w:r>
      <m:oMath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 w:cs="Cambria Math"/>
          </w:rPr>
          <m:t>kπ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 w:cs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≤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 w:cs="Cambria Math"/>
          </w:rPr>
          <m:t>kπ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 w:cs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 w:cs="Cambria Math"/>
          </w:rPr>
          <m:t>Z</m:t>
        </m:r>
      </m:oMath>
      <w:r w:rsidRPr="00BF03AC">
        <w:t xml:space="preserve"> </w:t>
      </w:r>
      <w:r w:rsidRPr="00BF03AC">
        <w:t>，……</w:t>
      </w:r>
      <w:r w:rsidRPr="00BF03AC">
        <w:t xml:space="preserve">6 </w:t>
      </w:r>
      <w:r w:rsidRPr="00BF03AC">
        <w:t>分</w:t>
      </w:r>
      <w:r w:rsidR="001168B8">
        <w:br/>
      </w:r>
      <w:r w:rsidRPr="00BF03AC">
        <w:t>又</w:t>
      </w:r>
      <w:r w:rsidRPr="00BF03AC">
        <w:t xml:space="preserve"> </w:t>
      </w:r>
      <m:oMath>
        <m:r>
          <w:rPr>
            <w:rFonts w:ascii="Cambria Math" w:hAnsi="Cambria Math" w:cs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∈[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 w:cs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]</m:t>
        </m:r>
      </m:oMath>
      <w:r w:rsidRPr="00BF03AC">
        <w:t xml:space="preserve"> </w:t>
      </w:r>
      <w:r w:rsidRPr="00BF03AC">
        <w:t>，所以</w:t>
      </w:r>
      <w:r w:rsidRPr="00BF03AC">
        <w:t xml:space="preserve"> </w:t>
      </w:r>
      <m:oMath>
        <m:r>
          <w:rPr>
            <w:rFonts w:ascii="Cambria Math" w:hAnsi="Cambria Math" w:cs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 w:cs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BF03AC">
        <w:t xml:space="preserve"> </w:t>
      </w:r>
      <w:r w:rsidRPr="00BF03AC">
        <w:t>的单调递减区间为</w:t>
      </w:r>
      <w:r w:rsidRPr="00BF03AC"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  <m: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8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7</m:t>
                </m:r>
                <m: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8</m:t>
                </m:r>
              </m:den>
            </m:f>
          </m:e>
        </m:d>
      </m:oMath>
      <w:proofErr w:type="gramStart"/>
      <w:r w:rsidRPr="00BF03AC">
        <w:t xml:space="preserve"> .</w:t>
      </w:r>
      <w:proofErr w:type="gramEnd"/>
      <w:r w:rsidRPr="00BF03AC">
        <w:t xml:space="preserve"> </w:t>
      </w:r>
      <w:r w:rsidRPr="00BF03AC">
        <w:t>……</w:t>
      </w:r>
      <w:r w:rsidRPr="00BF03AC">
        <w:rPr>
          <w:lang w:val="en-US"/>
        </w:rPr>
        <w:t xml:space="preserve">7 </w:t>
      </w:r>
      <w:r w:rsidRPr="00BF03AC">
        <w:rPr>
          <w:lang w:val="en-US"/>
        </w:rPr>
        <w:t>分</w:t>
      </w:r>
      <w:r w:rsidRPr="00BF03AC">
        <w:rPr>
          <w:lang w:val="en-US"/>
        </w:rPr>
        <w:br/>
        <w:t xml:space="preserve"> </w:t>
      </w:r>
      <w:r w:rsidRPr="00BF03AC">
        <w:rPr>
          <w:lang w:val="en-US"/>
        </w:rPr>
        <w:t>（</w:t>
      </w:r>
      <w:r w:rsidRPr="00BF03AC">
        <w:rPr>
          <w:lang w:val="en-US"/>
        </w:rPr>
        <w:t>2</w:t>
      </w:r>
      <w:r w:rsidRPr="00BF03AC">
        <w:rPr>
          <w:lang w:val="en-US"/>
        </w:rPr>
        <w:t>）由</w:t>
      </w:r>
      <w:r w:rsidRPr="00BF03AC">
        <w:rPr>
          <w:lang w:val="en-US"/>
        </w:rPr>
        <w:t xml:space="preserve"> </w:t>
      </w:r>
      <m:oMath>
        <m:r>
          <w:rPr>
            <w:rFonts w:ascii="Cambria Math" w:hAnsi="Cambria Math" w:cs="Cambria Math"/>
            <w:lang w:val="en-US"/>
          </w:rPr>
          <m:t>f</m:t>
        </m:r>
        <m:r>
          <m:rPr>
            <m:sty m:val="p"/>
          </m:rP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 w:cs="Cambria Math"/>
            <w:lang w:val="en-US"/>
          </w:rPr>
          <m:t>α</m:t>
        </m:r>
        <m:r>
          <m:rPr>
            <m:sty m:val="p"/>
          </m:rPr>
          <w:rPr>
            <w:rFonts w:ascii="Cambria Math" w:hAnsi="Cambria Math"/>
            <w:lang w:val="en-US"/>
          </w:rPr>
          <m:t>)=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en-US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  <w:lang w:val="en-US"/>
              </w:rPr>
              <m:t>6</m:t>
            </m:r>
          </m:den>
        </m:f>
      </m:oMath>
      <w:r w:rsidRPr="00BF03AC">
        <w:rPr>
          <w:lang w:val="en-US"/>
        </w:rPr>
        <w:t xml:space="preserve"> </w:t>
      </w:r>
      <w:r w:rsidRPr="00BF03AC">
        <w:rPr>
          <w:lang w:val="en-US"/>
        </w:rPr>
        <w:t>，所以</w:t>
      </w:r>
      <w:r w:rsidRPr="00BF03AC">
        <w:rPr>
          <w:lang w:val="en-US"/>
        </w:rPr>
        <w:t xml:space="preserve"> </w:t>
      </w:r>
      <m:oMath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en-US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lang w:val="en-US"/>
          </w:rPr>
          <m:t>sin(</m:t>
        </m:r>
        <m:r>
          <w:rPr>
            <w:rFonts w:ascii="Cambria Math" w:hAnsi="Cambria Math"/>
            <w:lang w:val="en-US"/>
          </w:rPr>
          <m:t>2</m:t>
        </m:r>
        <m:r>
          <w:rPr>
            <w:rFonts w:ascii="Cambria Math" w:hAnsi="Cambria Math" w:cs="Cambria Math"/>
            <w:lang w:val="en-US"/>
          </w:rPr>
          <m:t>α</m:t>
        </m:r>
        <m:r>
          <m:rPr>
            <m:sty m:val="p"/>
          </m:rPr>
          <w:rPr>
            <w:rFonts w:ascii="Cambria Math" w:hAnsi="Cambria Math"/>
            <w:lang w:val="en-US"/>
          </w:rPr>
          <m:t>-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 w:cs="Cambria Math"/>
                <w:lang w:val="en-US"/>
              </w:rPr>
              <m:t>π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  <w:lang w:val="en-US"/>
          </w:rPr>
          <m:t>)=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en-US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  <w:lang w:val="en-US"/>
              </w:rPr>
              <m:t>6</m:t>
            </m:r>
          </m:den>
        </m:f>
      </m:oMath>
      <w:r w:rsidRPr="00BF03AC">
        <w:rPr>
          <w:lang w:val="en-US"/>
        </w:rPr>
        <w:t xml:space="preserve"> </w:t>
      </w:r>
      <w:r w:rsidRPr="00BF03AC">
        <w:rPr>
          <w:lang w:val="en-US"/>
        </w:rPr>
        <w:t>，所以</w:t>
      </w:r>
      <w:r w:rsidRPr="00BF03AC">
        <w:rPr>
          <w:lang w:val="en-US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val="en-US"/>
          </w:rPr>
          <m:t>sin(</m:t>
        </m:r>
        <m:r>
          <w:rPr>
            <w:rFonts w:ascii="Cambria Math" w:hAnsi="Cambria Math"/>
            <w:lang w:val="en-US"/>
          </w:rPr>
          <m:t>2</m:t>
        </m:r>
        <m:r>
          <w:rPr>
            <w:rFonts w:ascii="Cambria Math" w:hAnsi="Cambria Math" w:cs="Cambria Math"/>
            <w:lang w:val="en-US"/>
          </w:rPr>
          <m:t>α</m:t>
        </m:r>
        <m:r>
          <m:rPr>
            <m:sty m:val="p"/>
          </m:rPr>
          <w:rPr>
            <w:rFonts w:ascii="Cambria Math" w:hAnsi="Cambria Math"/>
            <w:lang w:val="en-US"/>
          </w:rPr>
          <m:t>-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 w:cs="Cambria Math"/>
                <w:lang w:val="en-US"/>
              </w:rPr>
              <m:t>π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  <w:lang w:val="en-US"/>
          </w:rPr>
          <m:t>)=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3</m:t>
            </m:r>
          </m:den>
        </m:f>
      </m:oMath>
      <w:r w:rsidRPr="00BF03AC">
        <w:rPr>
          <w:lang w:val="en-US"/>
        </w:rPr>
        <w:t xml:space="preserve"> </w:t>
      </w:r>
      <w:r w:rsidRPr="00BF03AC">
        <w:rPr>
          <w:lang w:val="en-US"/>
        </w:rPr>
        <w:t>，……</w:t>
      </w:r>
      <w:r w:rsidRPr="00BF03AC">
        <w:rPr>
          <w:lang w:val="en-US"/>
        </w:rPr>
        <w:t xml:space="preserve">9 </w:t>
      </w:r>
      <w:r w:rsidRPr="00BF03AC">
        <w:rPr>
          <w:lang w:val="en-US"/>
        </w:rPr>
        <w:t>分</w:t>
      </w:r>
      <w:r w:rsidRPr="00BF03AC">
        <w:rPr>
          <w:lang w:val="en-US"/>
        </w:rPr>
        <w:br/>
        <w:t xml:space="preserve"> </w:t>
      </w:r>
      <w:r w:rsidRPr="00BF03AC">
        <w:rPr>
          <w:lang w:val="en-US"/>
        </w:rPr>
        <w:t>又</w:t>
      </w:r>
      <w:r w:rsidRPr="00BF03AC">
        <w:rPr>
          <w:lang w:val="en-US"/>
        </w:rPr>
        <w:t xml:space="preserve"> </w:t>
      </w:r>
      <m:oMath>
        <m:r>
          <w:rPr>
            <w:rFonts w:ascii="Cambria Math" w:hAnsi="Cambria Math" w:cs="Cambria Math"/>
            <w:lang w:val="en-US"/>
          </w:rPr>
          <m:t>α</m:t>
        </m:r>
        <m:r>
          <m:rPr>
            <m:sty m:val="p"/>
          </m:rPr>
          <w:rPr>
            <w:rFonts w:ascii="Cambria Math" w:hAnsi="Cambria Math"/>
            <w:lang w:val="en-US"/>
          </w:rPr>
          <m:t>∈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-</m:t>
            </m:r>
            <m:f>
              <m:fPr>
                <m:ctrlPr>
                  <w:rPr>
                    <w:rFonts w:ascii="Cambria Math" w:hAnsi="Cambria Math"/>
                    <w:lang w:val="en-US"/>
                  </w:rPr>
                </m:ctrlPr>
              </m:fPr>
              <m:num>
                <m:r>
                  <w:rPr>
                    <w:rFonts w:ascii="Cambria Math" w:hAnsi="Cambria Math" w:cs="Cambria Math"/>
                    <w:lang w:val="en-US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8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lang w:val="en-US"/>
              </w:rPr>
              <m:t>,</m:t>
            </m:r>
            <m:f>
              <m:fPr>
                <m:ctrlPr>
                  <w:rPr>
                    <w:rFonts w:ascii="Cambria Math" w:hAnsi="Cambria Math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3</m:t>
                </m:r>
                <m:r>
                  <w:rPr>
                    <w:rFonts w:ascii="Cambria Math" w:hAnsi="Cambria Math" w:cs="Cambria Math"/>
                    <w:lang w:val="en-US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8</m:t>
                </m:r>
              </m:den>
            </m:f>
          </m:e>
        </m:d>
      </m:oMath>
      <w:r w:rsidRPr="00BF03AC">
        <w:rPr>
          <w:lang w:val="en-US"/>
        </w:rPr>
        <w:t xml:space="preserve"> </w:t>
      </w:r>
      <w:r w:rsidRPr="00BF03AC">
        <w:rPr>
          <w:lang w:val="en-US"/>
        </w:rPr>
        <w:t>，所以</w:t>
      </w:r>
      <w:r w:rsidRPr="00BF03AC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2</m:t>
        </m:r>
        <m:r>
          <w:rPr>
            <w:rFonts w:ascii="Cambria Math" w:hAnsi="Cambria Math" w:cs="Cambria Math"/>
            <w:lang w:val="en-US"/>
          </w:rPr>
          <m:t>α</m:t>
        </m:r>
        <m:r>
          <m:rPr>
            <m:sty m:val="p"/>
          </m:rPr>
          <w:rPr>
            <w:rFonts w:ascii="Cambria Math" w:hAnsi="Cambria Math"/>
            <w:lang w:val="en-US"/>
          </w:rPr>
          <m:t>-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 w:cs="Cambria Math"/>
                <w:lang w:val="en-US"/>
              </w:rPr>
              <m:t>π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  <w:lang w:val="en-US"/>
          </w:rPr>
          <m:t>∈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-</m:t>
            </m:r>
            <m:f>
              <m:fPr>
                <m:ctrlPr>
                  <w:rPr>
                    <w:rFonts w:ascii="Cambria Math" w:hAnsi="Cambria Math"/>
                    <w:lang w:val="en-US"/>
                  </w:rPr>
                </m:ctrlPr>
              </m:fPr>
              <m:num>
                <m:r>
                  <w:rPr>
                    <w:rFonts w:ascii="Cambria Math" w:hAnsi="Cambria Math" w:cs="Cambria Math"/>
                    <w:lang w:val="en-US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lang w:val="en-US"/>
              </w:rPr>
              <m:t>,</m:t>
            </m:r>
            <m:f>
              <m:fPr>
                <m:ctrlPr>
                  <w:rPr>
                    <w:rFonts w:ascii="Cambria Math" w:hAnsi="Cambria Math"/>
                    <w:lang w:val="en-US"/>
                  </w:rPr>
                </m:ctrlPr>
              </m:fPr>
              <m:num>
                <m:r>
                  <w:rPr>
                    <w:rFonts w:ascii="Cambria Math" w:hAnsi="Cambria Math" w:cs="Cambria Math"/>
                    <w:lang w:val="en-US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2</m:t>
                </m:r>
              </m:den>
            </m:f>
          </m:e>
        </m:d>
      </m:oMath>
      <w:r w:rsidRPr="00BF03AC">
        <w:rPr>
          <w:lang w:val="en-US"/>
        </w:rPr>
        <w:t xml:space="preserve"> </w:t>
      </w:r>
      <w:r w:rsidRPr="00BF03AC">
        <w:rPr>
          <w:lang w:val="en-US"/>
        </w:rPr>
        <w:t>，……</w:t>
      </w:r>
      <w:r w:rsidRPr="00BF03AC">
        <w:rPr>
          <w:lang w:val="en-US"/>
        </w:rPr>
        <w:t xml:space="preserve">10 </w:t>
      </w:r>
      <w:r w:rsidRPr="00BF03AC">
        <w:rPr>
          <w:lang w:val="en-US"/>
        </w:rPr>
        <w:t>分</w:t>
      </w:r>
      <w:r w:rsidRPr="00BF03AC">
        <w:rPr>
          <w:lang w:val="en-US"/>
        </w:rPr>
        <w:br/>
        <w:t xml:space="preserve"> </w:t>
      </w:r>
      <w:r w:rsidRPr="00BF03AC">
        <w:rPr>
          <w:lang w:val="en-US"/>
        </w:rPr>
        <w:t>所以</w:t>
      </w:r>
      <w:r w:rsidRPr="00BF03AC">
        <w:rPr>
          <w:lang w:val="en-US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val="en-US"/>
          </w:rPr>
          <m:t>cos(</m:t>
        </m:r>
        <m:r>
          <w:rPr>
            <w:rFonts w:ascii="Cambria Math" w:hAnsi="Cambria Math"/>
            <w:lang w:val="en-US"/>
          </w:rPr>
          <m:t>2</m:t>
        </m:r>
        <m:r>
          <w:rPr>
            <w:rFonts w:ascii="Cambria Math" w:hAnsi="Cambria Math" w:cs="Cambria Math"/>
            <w:lang w:val="en-US"/>
          </w:rPr>
          <m:t>α</m:t>
        </m:r>
        <m:r>
          <m:rPr>
            <m:sty m:val="p"/>
          </m:rPr>
          <w:rPr>
            <w:rFonts w:ascii="Cambria Math" w:hAnsi="Cambria Math"/>
            <w:lang w:val="en-US"/>
          </w:rPr>
          <m:t>-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 w:cs="Cambria Math"/>
                <w:lang w:val="en-US"/>
              </w:rPr>
              <m:t>π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  <w:lang w:val="en-US"/>
          </w:rPr>
          <m:t>)=</m:t>
        </m:r>
        <m:rad>
          <m:radPr>
            <m:degHide m:val="1"/>
            <m:ctrlPr>
              <w:rPr>
                <w:rFonts w:ascii="Cambria Math" w:hAnsi="Cambria Math"/>
                <w:lang w:val="en-US"/>
              </w:rPr>
            </m:ctrlPr>
          </m:radPr>
          <m:deg/>
          <m:e>
            <m:r>
              <w:rPr>
                <w:rFonts w:ascii="Cambria Math" w:hAnsi="Cambria Math"/>
                <w:lang w:val="en-US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-</m:t>
            </m:r>
            <m:sSup>
              <m:sSupPr>
                <m:ctrlPr>
                  <w:rPr>
                    <w:rFonts w:ascii="Cambria Math" w:hAnsi="Cambria Math"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sin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(</m:t>
            </m:r>
            <m:r>
              <w:rPr>
                <w:rFonts w:ascii="Cambria Math" w:hAnsi="Cambria Math"/>
                <w:lang w:val="en-US"/>
              </w:rPr>
              <m:t>2</m:t>
            </m:r>
            <m:r>
              <w:rPr>
                <w:rFonts w:ascii="Cambria Math" w:hAnsi="Cambria Math" w:cs="Cambria Math"/>
                <w:lang w:val="en-US"/>
              </w:rPr>
              <m:t>α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-</m:t>
            </m:r>
            <m:f>
              <m:fPr>
                <m:ctrlPr>
                  <w:rPr>
                    <w:rFonts w:ascii="Cambria Math" w:hAnsi="Cambria Math"/>
                    <w:lang w:val="en-US"/>
                  </w:rPr>
                </m:ctrlPr>
              </m:fPr>
              <m:num>
                <m:r>
                  <w:rPr>
                    <w:rFonts w:ascii="Cambria Math" w:hAnsi="Cambria Math" w:cs="Cambria Math"/>
                    <w:lang w:val="en-US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4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lang w:val="en-US"/>
              </w:rPr>
              <m:t>)</m:t>
            </m:r>
          </m:e>
        </m:rad>
        <m:r>
          <m:rPr>
            <m:sty m:val="p"/>
          </m:rP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en-US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  <w:lang w:val="en-US"/>
              </w:rPr>
              <m:t>3</m:t>
            </m:r>
          </m:den>
        </m:f>
      </m:oMath>
      <w:r w:rsidRPr="00BF03AC">
        <w:rPr>
          <w:lang w:val="en-US"/>
        </w:rPr>
        <w:t xml:space="preserve"> </w:t>
      </w:r>
      <w:r w:rsidRPr="00BF03AC">
        <w:rPr>
          <w:lang w:val="en-US"/>
        </w:rPr>
        <w:t>，……</w:t>
      </w:r>
      <w:r w:rsidRPr="00BF03AC">
        <w:rPr>
          <w:lang w:val="en-US"/>
        </w:rPr>
        <w:t xml:space="preserve">12 </w:t>
      </w:r>
      <w:r w:rsidRPr="00BF03AC">
        <w:rPr>
          <w:lang w:val="en-US"/>
        </w:rPr>
        <w:t>分</w:t>
      </w:r>
      <w:r w:rsidRPr="00BF03AC">
        <w:rPr>
          <w:lang w:val="en-US"/>
        </w:rPr>
        <w:br/>
        <w:t xml:space="preserve"> </w:t>
      </w:r>
      <w:r w:rsidRPr="00BF03AC">
        <w:rPr>
          <w:lang w:val="en-US"/>
        </w:rPr>
        <w:t>所以</w:t>
      </w:r>
      <w:r w:rsidRPr="00BF03AC">
        <w:rPr>
          <w:lang w:val="en-US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val="en-US"/>
          </w:rPr>
          <m:t>sin</m:t>
        </m:r>
        <m:r>
          <w:rPr>
            <w:rFonts w:ascii="Cambria Math" w:hAnsi="Cambria Math"/>
            <w:lang w:val="en-US"/>
          </w:rPr>
          <m:t>2</m:t>
        </m:r>
        <m:r>
          <w:rPr>
            <w:rFonts w:ascii="Cambria Math" w:hAnsi="Cambria Math" w:cs="Cambria Math"/>
            <w:lang w:val="en-US"/>
          </w:rPr>
          <m:t>α</m:t>
        </m:r>
        <m:r>
          <m:rPr>
            <m:sty m:val="p"/>
          </m:rPr>
          <w:rPr>
            <w:rFonts w:ascii="Cambria Math" w:hAnsi="Cambria Math"/>
            <w:lang w:val="en-US"/>
          </w:rPr>
          <m:t>=sin(</m:t>
        </m:r>
        <m:r>
          <w:rPr>
            <w:rFonts w:ascii="Cambria Math" w:hAnsi="Cambria Math"/>
            <w:lang w:val="en-US"/>
          </w:rPr>
          <m:t>2</m:t>
        </m:r>
        <m:r>
          <w:rPr>
            <w:rFonts w:ascii="Cambria Math" w:hAnsi="Cambria Math" w:cs="Cambria Math"/>
            <w:lang w:val="en-US"/>
          </w:rPr>
          <m:t>α</m:t>
        </m:r>
        <m:r>
          <m:rPr>
            <m:sty m:val="p"/>
          </m:rPr>
          <w:rPr>
            <w:rFonts w:ascii="Cambria Math" w:hAnsi="Cambria Math"/>
            <w:lang w:val="en-US"/>
          </w:rPr>
          <m:t>-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 w:cs="Cambria Math"/>
                <w:lang w:val="en-US"/>
              </w:rPr>
              <m:t>π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  <w:lang w:val="en-US"/>
          </w:rPr>
          <m:t>+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 w:cs="Cambria Math"/>
                <w:lang w:val="en-US"/>
              </w:rPr>
              <m:t>π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  <w:lang w:val="en-US"/>
          </w:rPr>
          <m:t>)=sin(</m:t>
        </m:r>
        <m:r>
          <w:rPr>
            <w:rFonts w:ascii="Cambria Math" w:hAnsi="Cambria Math"/>
            <w:lang w:val="en-US"/>
          </w:rPr>
          <m:t>2</m:t>
        </m:r>
        <m:r>
          <w:rPr>
            <w:rFonts w:ascii="Cambria Math" w:hAnsi="Cambria Math" w:cs="Cambria Math"/>
            <w:lang w:val="en-US"/>
          </w:rPr>
          <m:t>α</m:t>
        </m:r>
        <m:r>
          <m:rPr>
            <m:sty m:val="p"/>
          </m:rPr>
          <w:rPr>
            <w:rFonts w:ascii="Cambria Math" w:hAnsi="Cambria Math"/>
            <w:lang w:val="en-US"/>
          </w:rPr>
          <m:t>-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 w:cs="Cambria Math"/>
                <w:lang w:val="en-US"/>
              </w:rPr>
              <m:t>π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  <w:lang w:val="en-US"/>
          </w:rPr>
          <m:t>)cos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 w:cs="Cambria Math"/>
                <w:lang w:val="en-US"/>
              </w:rPr>
              <m:t>π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  <w:lang w:val="en-US"/>
          </w:rPr>
          <m:t>+cos(</m:t>
        </m:r>
        <m:r>
          <w:rPr>
            <w:rFonts w:ascii="Cambria Math" w:hAnsi="Cambria Math"/>
            <w:lang w:val="en-US"/>
          </w:rPr>
          <m:t>2</m:t>
        </m:r>
        <m:r>
          <w:rPr>
            <w:rFonts w:ascii="Cambria Math" w:hAnsi="Cambria Math" w:cs="Cambria Math"/>
            <w:lang w:val="en-US"/>
          </w:rPr>
          <m:t>α</m:t>
        </m:r>
        <m:r>
          <m:rPr>
            <m:sty m:val="p"/>
          </m:rPr>
          <w:rPr>
            <w:rFonts w:ascii="Cambria Math" w:hAnsi="Cambria Math"/>
            <w:lang w:val="en-US"/>
          </w:rPr>
          <m:t>-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 w:cs="Cambria Math"/>
                <w:lang w:val="en-US"/>
              </w:rPr>
              <m:t>π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  <w:lang w:val="en-US"/>
          </w:rPr>
          <m:t>)sin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 w:cs="Cambria Math"/>
                <w:lang w:val="en-US"/>
              </w:rPr>
              <m:t>π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</m:oMath>
      <w:r w:rsidR="001168B8">
        <w:rPr>
          <w:rFonts w:eastAsiaTheme="minorEastAsia"/>
          <w:lang w:val="en-US"/>
        </w:rPr>
        <w:br/>
      </w:r>
      <w:r w:rsidRPr="00BF03AC">
        <w:rPr>
          <w:lang w:val="en-US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  <w:lang w:val="en-US"/>
          </w:rPr>
          <m:t>×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en-US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lang w:val="en-US"/>
          </w:rPr>
          <m:t>+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en-US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  <w:lang w:val="en-US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  <w:lang w:val="en-US"/>
          </w:rPr>
          <m:t>×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en-US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en-US"/>
                  </w:rPr>
                  <m:t>2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  <w:lang w:val="en-US"/>
              </w:rPr>
              <m:t>+</m:t>
            </m:r>
            <m:r>
              <w:rPr>
                <w:rFonts w:ascii="Cambria Math" w:hAnsi="Cambria Math"/>
                <w:lang w:val="en-US"/>
              </w:rPr>
              <m:t>4</m:t>
            </m:r>
          </m:num>
          <m:den>
            <m:r>
              <w:rPr>
                <w:rFonts w:ascii="Cambria Math" w:hAnsi="Cambria Math"/>
                <w:lang w:val="en-US"/>
              </w:rPr>
              <m:t>6</m:t>
            </m:r>
          </m:den>
        </m:f>
      </m:oMath>
      <w:proofErr w:type="gramStart"/>
      <w:r w:rsidRPr="00BF03AC">
        <w:rPr>
          <w:lang w:val="en-US"/>
        </w:rPr>
        <w:t xml:space="preserve"> .</w:t>
      </w:r>
      <w:proofErr w:type="gramEnd"/>
      <w:r w:rsidRPr="00BF03AC">
        <w:t>……</w:t>
      </w:r>
      <w:r w:rsidRPr="00BF03AC">
        <w:t xml:space="preserve">15 </w:t>
      </w:r>
      <w:r w:rsidRPr="00BF03AC">
        <w:t>分</w:t>
      </w:r>
    </w:p>
    <w:p w14:paraId="14FE8CC0" w14:textId="77777777" w:rsidR="001168B8" w:rsidRDefault="00BF03AC" w:rsidP="00BF03AC">
      <w:r w:rsidRPr="00BF03AC">
        <w:lastRenderedPageBreak/>
        <w:t xml:space="preserve"> 17.</w:t>
      </w:r>
      <w:r w:rsidRPr="00BF03AC">
        <w:t>（</w:t>
      </w:r>
      <w:r w:rsidRPr="00BF03AC">
        <w:t xml:space="preserve">15 </w:t>
      </w:r>
      <w:r w:rsidRPr="00BF03AC">
        <w:t>分）</w:t>
      </w:r>
      <w:r w:rsidR="001168B8">
        <w:br/>
      </w:r>
      <w:r w:rsidRPr="00BF03AC">
        <w:t>解：（</w:t>
      </w:r>
      <w:r w:rsidRPr="00BF03AC">
        <w:t>1</w:t>
      </w:r>
      <w:r w:rsidRPr="00BF03AC">
        <w:t>）由频率分布直方图得，</w:t>
      </w:r>
      <w:r w:rsidRPr="00BF03AC">
        <w:t xml:space="preserve"> </w:t>
      </w:r>
      <m:oMath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×(</m:t>
        </m:r>
        <m:r>
          <w:rPr>
            <w:rFonts w:ascii="Cambria Math" w:hAnsi="Cambria Math"/>
          </w:rPr>
          <m:t>0.005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 w:cs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0.030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0.035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0.010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</m:t>
        </m:r>
      </m:oMath>
      <w:r w:rsidRPr="00BF03AC">
        <w:t xml:space="preserve"> </w:t>
      </w:r>
      <w:r w:rsidRPr="00BF03AC">
        <w:t>，</w:t>
      </w:r>
      <w:r w:rsidR="001168B8">
        <w:br/>
      </w:r>
      <w:r w:rsidRPr="00BF03AC">
        <w:t>解得</w:t>
      </w:r>
      <w:r w:rsidRPr="00BF03AC">
        <w:t xml:space="preserve"> </w:t>
      </w:r>
      <m:oMath>
        <m:r>
          <w:rPr>
            <w:rFonts w:ascii="Cambria Math" w:hAnsi="Cambria Math" w:cs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0.020</m:t>
        </m:r>
      </m:oMath>
      <w:r w:rsidRPr="00BF03AC">
        <w:t xml:space="preserve"> </w:t>
      </w:r>
      <w:r w:rsidRPr="00BF03AC">
        <w:t>．……</w:t>
      </w:r>
      <w:r w:rsidRPr="00BF03AC">
        <w:t xml:space="preserve">2 </w:t>
      </w:r>
      <w:r w:rsidRPr="00BF03AC">
        <w:t>分</w:t>
      </w:r>
      <w:r w:rsidRPr="00BF03AC">
        <w:br/>
      </w:r>
      <w:r w:rsidRPr="00BF03AC">
        <w:t>由频率分布直方图可知初赛成绩的众数为</w:t>
      </w:r>
      <w:r w:rsidRPr="00BF03AC">
        <w:t xml:space="preserve"> </w:t>
      </w:r>
      <m:oMath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80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90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85</m:t>
        </m:r>
      </m:oMath>
      <w:r w:rsidRPr="00BF03AC">
        <w:t xml:space="preserve"> </w:t>
      </w:r>
      <w:r w:rsidRPr="00BF03AC">
        <w:t>，……</w:t>
      </w:r>
      <w:r w:rsidRPr="00BF03AC">
        <w:t xml:space="preserve">4 </w:t>
      </w:r>
      <w:r w:rsidRPr="00BF03AC">
        <w:t>分</w:t>
      </w:r>
      <w:r w:rsidRPr="00BF03AC">
        <w:br/>
      </w:r>
      <w:r w:rsidRPr="00BF03AC">
        <w:t>估计初赛成绩的平均数为：</w:t>
      </w:r>
      <w:r w:rsidRPr="00BF03AC">
        <w:t xml:space="preserve"> </w:t>
      </w:r>
      <m:oMath>
        <m:acc>
          <m:accPr>
            <m:chr m:val="‾"/>
            <m:ctrlPr>
              <w:rPr>
                <w:rFonts w:ascii="Cambria Math" w:hAnsi="Cambria Math"/>
                <w:lang w:val="en-US"/>
              </w:rPr>
            </m:ctrlPr>
          </m:accPr>
          <m:e>
            <m:r>
              <w:rPr>
                <w:rFonts w:ascii="Cambria Math" w:hAnsi="Cambria Math" w:cs="Cambria Math"/>
              </w:rPr>
              <m:t>x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55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0.05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65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0.2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75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0.3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85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0.35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95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0.1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77.5</m:t>
        </m:r>
      </m:oMath>
      <w:r w:rsidRPr="00BF03AC">
        <w:t xml:space="preserve"> </w:t>
      </w:r>
      <w:r w:rsidRPr="00BF03AC">
        <w:t>．</w:t>
      </w:r>
      <w:r w:rsidR="001168B8">
        <w:br/>
      </w:r>
      <w:r w:rsidRPr="00BF03AC">
        <w:t>所以</w:t>
      </w:r>
      <w:r w:rsidRPr="00BF03AC">
        <w:t xml:space="preserve"> </w:t>
      </w:r>
      <m:oMath>
        <m:r>
          <w:rPr>
            <w:rFonts w:ascii="Cambria Math" w:hAnsi="Cambria Math" w:cs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0.020</m:t>
        </m:r>
      </m:oMath>
      <w:r w:rsidRPr="00BF03AC">
        <w:t xml:space="preserve"> </w:t>
      </w:r>
      <w:r w:rsidRPr="00BF03AC">
        <w:t>，众数为</w:t>
      </w:r>
      <w:r w:rsidRPr="00BF03AC">
        <w:t xml:space="preserve"> 85</w:t>
      </w:r>
      <w:r w:rsidRPr="00BF03AC">
        <w:t>，平均成绩为</w:t>
      </w:r>
      <w:r w:rsidRPr="00BF03AC">
        <w:t xml:space="preserve"> 77.5</w:t>
      </w:r>
      <w:r w:rsidRPr="00BF03AC">
        <w:t>．……</w:t>
      </w:r>
      <w:r w:rsidRPr="00BF03AC">
        <w:t xml:space="preserve">7 </w:t>
      </w:r>
      <w:r w:rsidRPr="00BF03AC">
        <w:t>分</w:t>
      </w:r>
      <w:r w:rsidRPr="00BF03AC">
        <w:br/>
        <w:t xml:space="preserve"> </w:t>
      </w:r>
      <w:r w:rsidRPr="00BF03AC">
        <w:t>（</w:t>
      </w:r>
      <w:r w:rsidRPr="00BF03AC">
        <w:t>2</w:t>
      </w:r>
      <w:r w:rsidRPr="00BF03AC">
        <w:t>）由（</w:t>
      </w:r>
      <w:r w:rsidRPr="00BF03AC">
        <w:t>1</w:t>
      </w:r>
      <w:r w:rsidRPr="00BF03AC">
        <w:t>）知，成绩在</w:t>
      </w:r>
      <w:r w:rsidRPr="00BF03AC">
        <w:t>[60,</w:t>
      </w:r>
      <w:proofErr w:type="gramStart"/>
      <w:r w:rsidRPr="00BF03AC">
        <w:t>70)</w:t>
      </w:r>
      <w:r w:rsidRPr="00BF03AC">
        <w:t>，</w:t>
      </w:r>
      <w:proofErr w:type="gramEnd"/>
      <w:r w:rsidRPr="00BF03AC">
        <w:t>[70,</w:t>
      </w:r>
      <w:proofErr w:type="gramStart"/>
      <w:r w:rsidRPr="00BF03AC">
        <w:t>80)</w:t>
      </w:r>
      <w:proofErr w:type="gramEnd"/>
      <w:r w:rsidRPr="00BF03AC">
        <w:t>的频率之比为</w:t>
      </w:r>
      <w:r w:rsidRPr="00BF03AC">
        <w:t xml:space="preserve"> </w:t>
      </w:r>
      <m:oMath>
        <m:r>
          <w:rPr>
            <w:rFonts w:ascii="Cambria Math" w:hAnsi="Cambria Math"/>
          </w:rPr>
          <m:t>0.2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0.3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3</m:t>
        </m:r>
      </m:oMath>
      <w:r w:rsidRPr="00BF03AC">
        <w:t xml:space="preserve"> </w:t>
      </w:r>
      <w:r w:rsidRPr="00BF03AC">
        <w:t>，……</w:t>
      </w:r>
      <w:r w:rsidRPr="00BF03AC">
        <w:t xml:space="preserve">8 </w:t>
      </w:r>
      <w:r w:rsidRPr="00BF03AC">
        <w:t>分</w:t>
      </w:r>
      <w:r w:rsidRPr="00BF03AC">
        <w:br/>
        <w:t xml:space="preserve"> </w:t>
      </w:r>
      <w:r w:rsidRPr="00BF03AC">
        <w:t>则在</w:t>
      </w:r>
      <w:r w:rsidRPr="00BF03AC">
        <w:t>[60,</w:t>
      </w:r>
      <w:proofErr w:type="gramStart"/>
      <w:r w:rsidRPr="00BF03AC">
        <w:t>70)</w:t>
      </w:r>
      <w:proofErr w:type="gramEnd"/>
      <w:r w:rsidRPr="00BF03AC">
        <w:t>中随机抽取了</w:t>
      </w:r>
      <w:r w:rsidRPr="00BF03AC">
        <w:t xml:space="preserve"> </w:t>
      </w:r>
      <m:oMath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 w:rsidRPr="00BF03AC">
        <w:t xml:space="preserve"> </w:t>
      </w:r>
      <w:r w:rsidRPr="00BF03AC">
        <w:t>人，记为</w:t>
      </w:r>
      <w:r w:rsidRPr="00BF03AC">
        <w:t xml:space="preserve"> </w:t>
      </w:r>
      <m:oMath>
        <m:r>
          <w:rPr>
            <w:rFonts w:ascii="Cambria Math" w:hAnsi="Cambria Math" w:cs="Cambria Math"/>
          </w:rPr>
          <m:t>a</m:t>
        </m:r>
      </m:oMath>
      <w:r w:rsidRPr="00BF03AC">
        <w:t xml:space="preserve"> </w:t>
      </w:r>
      <w:r w:rsidRPr="00BF03AC">
        <w:t>，</w:t>
      </w:r>
      <w:r w:rsidRPr="00BF03AC">
        <w:t xml:space="preserve"> </w:t>
      </w:r>
      <m:oMath>
        <m:r>
          <w:rPr>
            <w:rFonts w:ascii="Cambria Math" w:hAnsi="Cambria Math" w:cs="Cambria Math"/>
          </w:rPr>
          <m:t>b</m:t>
        </m:r>
      </m:oMath>
      <w:r w:rsidRPr="00BF03AC">
        <w:t xml:space="preserve"> </w:t>
      </w:r>
      <w:r w:rsidRPr="00BF03AC">
        <w:t>，</w:t>
      </w:r>
      <w:r w:rsidR="001168B8">
        <w:br/>
      </w:r>
      <w:r w:rsidRPr="00BF03AC">
        <w:t>在</w:t>
      </w:r>
      <w:r w:rsidRPr="00BF03AC">
        <w:t>[70,80)</w:t>
      </w:r>
      <w:r w:rsidRPr="00BF03AC">
        <w:t>中随机抽取了</w:t>
      </w:r>
      <w:r w:rsidRPr="00BF03AC">
        <w:t xml:space="preserve"> </w:t>
      </w:r>
      <m:oMath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 w:rsidRPr="00BF03AC">
        <w:t xml:space="preserve"> </w:t>
      </w:r>
      <w:r w:rsidRPr="00BF03AC">
        <w:t>人，记为</w:t>
      </w:r>
      <w:r w:rsidRPr="00BF03AC">
        <w:t xml:space="preserve"> </w:t>
      </w:r>
      <m:oMath>
        <m:r>
          <w:rPr>
            <w:rFonts w:ascii="Cambria Math" w:hAnsi="Cambria Math" w:cs="Cambria Math"/>
          </w:rPr>
          <m:t>c</m:t>
        </m:r>
      </m:oMath>
      <w:r w:rsidRPr="00BF03AC">
        <w:t xml:space="preserve"> </w:t>
      </w:r>
      <w:r w:rsidRPr="00BF03AC">
        <w:t>，</w:t>
      </w:r>
      <w:r w:rsidRPr="00BF03AC">
        <w:t xml:space="preserve"> </w:t>
      </w:r>
      <m:oMath>
        <m:r>
          <w:rPr>
            <w:rFonts w:ascii="Cambria Math" w:hAnsi="Cambria Math" w:cs="Cambria Math"/>
          </w:rPr>
          <m:t>d</m:t>
        </m:r>
      </m:oMath>
      <w:r w:rsidRPr="00BF03AC">
        <w:t xml:space="preserve"> </w:t>
      </w:r>
      <w:r w:rsidRPr="00BF03AC">
        <w:t>，</w:t>
      </w:r>
      <w:r w:rsidRPr="00BF03AC">
        <w:t xml:space="preserve"> </w:t>
      </w:r>
      <m:oMath>
        <m:r>
          <w:rPr>
            <w:rFonts w:ascii="Cambria Math" w:hAnsi="Cambria Math" w:cs="Cambria Math"/>
          </w:rPr>
          <m:t>e</m:t>
        </m:r>
      </m:oMath>
      <w:r w:rsidRPr="00BF03AC">
        <w:t xml:space="preserve"> </w:t>
      </w:r>
      <w:r w:rsidRPr="00BF03AC">
        <w:t>，……</w:t>
      </w:r>
      <w:r w:rsidRPr="00BF03AC">
        <w:t xml:space="preserve">10 </w:t>
      </w:r>
      <w:r w:rsidRPr="00BF03AC">
        <w:t>分</w:t>
      </w:r>
      <w:r w:rsidRPr="00BF03AC">
        <w:br/>
      </w:r>
      <w:r w:rsidRPr="00BF03AC">
        <w:t>从</w:t>
      </w:r>
      <w:r w:rsidRPr="00BF03AC">
        <w:t xml:space="preserve"> 5 </w:t>
      </w:r>
      <w:r w:rsidRPr="00BF03AC">
        <w:t>人中随机抽取</w:t>
      </w:r>
      <w:r w:rsidRPr="00BF03AC">
        <w:t xml:space="preserve"> 2 </w:t>
      </w:r>
      <w:r w:rsidRPr="00BF03AC">
        <w:t>人的样本空间为：</w:t>
      </w:r>
      <w:r w:rsidR="001168B8">
        <w:br/>
      </w:r>
      <w:r w:rsidRPr="00BF03AC">
        <w:t xml:space="preserve"> </w:t>
      </w:r>
      <m:oMath>
        <m:r>
          <m:rPr>
            <m:sty m:val="p"/>
          </m:rPr>
          <w:rPr>
            <w:rFonts w:ascii="Cambria Math" w:hAnsi="Cambria Math"/>
            <w:lang w:val="en-US"/>
          </w:rPr>
          <m:t>Ω</m:t>
        </m:r>
        <m:r>
          <m:rPr>
            <m:sty m:val="p"/>
          </m:rPr>
          <w:rPr>
            <w:rFonts w:ascii="Cambria Math" w:hAnsi="Cambria Math"/>
          </w:rPr>
          <m:t>={</m:t>
        </m:r>
        <m:r>
          <w:rPr>
            <w:rFonts w:ascii="Cambria Math" w:hAnsi="Cambria Math" w:cs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 w:cs="Cambria Math"/>
          </w:rPr>
          <m:t>ac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 w:cs="Cambria Math"/>
          </w:rPr>
          <m:t>ad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 w:cs="Cambria Math"/>
          </w:rPr>
          <m:t>ae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 w:cs="Cambria Math"/>
          </w:rPr>
          <m:t>bc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 w:cs="Cambria Math"/>
          </w:rPr>
          <m:t>bd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 w:cs="Cambria Math"/>
          </w:rPr>
          <m:t>be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 w:cs="Cambria Math"/>
          </w:rPr>
          <m:t>cd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 w:cs="Cambria Math"/>
          </w:rPr>
          <m:t>ce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 w:cs="Cambria Math"/>
          </w:rPr>
          <m:t>de</m:t>
        </m:r>
        <m:r>
          <m:rPr>
            <m:sty m:val="p"/>
          </m:rPr>
          <w:rPr>
            <w:rFonts w:ascii="Cambria Math" w:hAnsi="Cambria Math"/>
          </w:rPr>
          <m:t>}</m:t>
        </m:r>
      </m:oMath>
      <w:r w:rsidRPr="00BF03AC">
        <w:t xml:space="preserve"> </w:t>
      </w:r>
      <w:r w:rsidRPr="00BF03AC">
        <w:t>，共</w:t>
      </w:r>
      <w:r w:rsidRPr="00BF03AC">
        <w:t xml:space="preserve"> 10 </w:t>
      </w:r>
      <w:r w:rsidRPr="00BF03AC">
        <w:t>个样本点，……</w:t>
      </w:r>
      <w:r w:rsidRPr="00BF03AC">
        <w:t xml:space="preserve">12 </w:t>
      </w:r>
      <w:r w:rsidRPr="00BF03AC">
        <w:t>分</w:t>
      </w:r>
      <w:r w:rsidRPr="00BF03AC">
        <w:br/>
        <w:t xml:space="preserve"> </w:t>
      </w:r>
      <w:r w:rsidRPr="00BF03AC">
        <w:t>设事件</w:t>
      </w:r>
      <w:r w:rsidRPr="00BF03AC">
        <w:t xml:space="preserve"> </w:t>
      </w:r>
      <m:oMath>
        <m:r>
          <w:rPr>
            <w:rFonts w:ascii="Cambria Math" w:hAnsi="Cambria Math" w:cs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</m:t>
        </m:r>
      </m:oMath>
      <w:r w:rsidRPr="00BF03AC">
        <w:t xml:space="preserve"> </w:t>
      </w:r>
      <w:r w:rsidRPr="00BF03AC">
        <w:t>“至少有</w:t>
      </w:r>
      <w:r w:rsidRPr="00BF03AC">
        <w:t xml:space="preserve"> 1 </w:t>
      </w:r>
      <w:r w:rsidRPr="00BF03AC">
        <w:t>名学生的成绩在</w:t>
      </w:r>
      <w:r w:rsidRPr="00BF03AC">
        <w:t>[60,70)</w:t>
      </w:r>
      <w:r w:rsidRPr="00BF03AC">
        <w:t>内”，</w:t>
      </w:r>
      <w:r w:rsidR="001168B8">
        <w:br/>
      </w:r>
      <w:r w:rsidRPr="00BF03AC">
        <w:t>则</w:t>
      </w:r>
      <w:r w:rsidRPr="00BF03AC">
        <w:t xml:space="preserve"> </w:t>
      </w:r>
      <m:oMath>
        <m:r>
          <w:rPr>
            <w:rFonts w:ascii="Cambria Math" w:hAnsi="Cambria Math" w:cs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={</m:t>
        </m:r>
        <m:r>
          <w:rPr>
            <w:rFonts w:ascii="Cambria Math" w:hAnsi="Cambria Math" w:cs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 w:cs="Cambria Math"/>
          </w:rPr>
          <m:t>ac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 w:cs="Cambria Math"/>
          </w:rPr>
          <m:t>ad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 w:cs="Cambria Math"/>
          </w:rPr>
          <m:t>ae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 w:cs="Cambria Math"/>
          </w:rPr>
          <m:t>bc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 w:cs="Cambria Math"/>
          </w:rPr>
          <m:t>bd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 w:cs="Cambria Math"/>
          </w:rPr>
          <m:t>be</m:t>
        </m:r>
        <m:r>
          <m:rPr>
            <m:sty m:val="p"/>
          </m:rPr>
          <w:rPr>
            <w:rFonts w:ascii="Cambria Math" w:hAnsi="Cambria Math"/>
          </w:rPr>
          <m:t>}</m:t>
        </m:r>
      </m:oMath>
      <w:r w:rsidRPr="00BF03AC">
        <w:t xml:space="preserve"> </w:t>
      </w:r>
      <w:r w:rsidRPr="00BF03AC">
        <w:t>，有</w:t>
      </w:r>
      <w:r w:rsidRPr="00BF03AC">
        <w:t xml:space="preserve"> 7 </w:t>
      </w:r>
      <w:r w:rsidRPr="00BF03AC">
        <w:t>个样本点，……</w:t>
      </w:r>
      <w:r w:rsidRPr="00BF03AC">
        <w:t xml:space="preserve">14 </w:t>
      </w:r>
      <w:r w:rsidRPr="00BF03AC">
        <w:t>分</w:t>
      </w:r>
      <w:r w:rsidRPr="00BF03AC">
        <w:br/>
        <w:t xml:space="preserve"> </w:t>
      </w:r>
      <w:r w:rsidRPr="00BF03AC">
        <w:t>因此</w:t>
      </w:r>
      <w:r w:rsidRPr="00BF03AC">
        <w:t xml:space="preserve"> </w:t>
      </w:r>
      <m:oMath>
        <m:r>
          <w:rPr>
            <w:rFonts w:ascii="Cambria Math" w:hAnsi="Cambria Math" w:cs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 w:cs="Cambria Math"/>
          </w:rPr>
          <m:t>D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</m:oMath>
      <w:r w:rsidRPr="00BF03AC">
        <w:t xml:space="preserve"> </w:t>
      </w:r>
      <w:r w:rsidRPr="00BF03AC">
        <w:t>，所以至少有</w:t>
      </w:r>
      <w:r w:rsidRPr="00BF03AC">
        <w:t xml:space="preserve"> 1 </w:t>
      </w:r>
      <w:r w:rsidRPr="00BF03AC">
        <w:t>名学生的成绩在</w:t>
      </w:r>
      <w:r w:rsidRPr="00BF03AC">
        <w:t>[60,</w:t>
      </w:r>
      <w:proofErr w:type="gramStart"/>
      <w:r w:rsidRPr="00BF03AC">
        <w:t>70)</w:t>
      </w:r>
      <w:proofErr w:type="gramEnd"/>
      <w:r w:rsidRPr="00BF03AC">
        <w:t>内的概率为</w:t>
      </w:r>
      <w:r w:rsidRPr="00BF03AC">
        <w:t xml:space="preserve"> </w:t>
      </w:r>
      <m:oMath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</m:oMath>
      <w:r w:rsidRPr="00BF03AC">
        <w:t xml:space="preserve"> </w:t>
      </w:r>
      <w:r w:rsidRPr="00BF03AC">
        <w:t>．……</w:t>
      </w:r>
      <w:r w:rsidRPr="00BF03AC">
        <w:t xml:space="preserve">15 </w:t>
      </w:r>
      <w:r w:rsidRPr="00BF03AC">
        <w:t>分</w:t>
      </w:r>
    </w:p>
    <w:p w14:paraId="1BCDB013" w14:textId="0671414A" w:rsidR="001168B8" w:rsidRDefault="00BF03AC" w:rsidP="00BF03AC">
      <w:r w:rsidRPr="00BF03AC">
        <w:t xml:space="preserve"> 18.</w:t>
      </w:r>
      <w:r w:rsidRPr="00BF03AC">
        <w:t>（</w:t>
      </w:r>
      <w:r w:rsidRPr="00BF03AC">
        <w:t xml:space="preserve">17 </w:t>
      </w:r>
      <w:r w:rsidRPr="00BF03AC">
        <w:t>分）</w:t>
      </w:r>
      <w:r w:rsidR="001168B8">
        <w:br/>
      </w:r>
      <w:r w:rsidRPr="00BF03AC">
        <w:t>解：（</w:t>
      </w:r>
      <w:r w:rsidRPr="00BF03AC">
        <w:t>1</w:t>
      </w:r>
      <w:r w:rsidRPr="00BF03AC">
        <w:t>）由题意</w:t>
      </w:r>
      <w:r w:rsidRPr="00BF03AC"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lang w:val="en-US"/>
              </w:rPr>
            </m:ctrlPr>
          </m:accPr>
          <m:e>
            <m:r>
              <w:rPr>
                <w:rFonts w:ascii="Cambria Math" w:hAnsi="Cambria Math" w:cs="Cambria Math"/>
              </w:rPr>
              <m:t>m</m:t>
            </m:r>
          </m:e>
        </m:acc>
        <m:r>
          <m:rPr>
            <m:sty m:val="p"/>
          </m:rPr>
          <w:rPr>
            <w:rFonts w:ascii="Cambria Math" w:hAnsi="Cambria Math"/>
          </w:rPr>
          <m:t>⋅</m:t>
        </m:r>
        <m:acc>
          <m:accPr>
            <m:chr m:val="⃗"/>
            <m:ctrlPr>
              <w:rPr>
                <w:rFonts w:ascii="Cambria Math" w:hAnsi="Cambria Math"/>
                <w:lang w:val="en-US"/>
              </w:rPr>
            </m:ctrlPr>
          </m:accPr>
          <m:e>
            <m:r>
              <w:rPr>
                <w:rFonts w:ascii="Cambria Math" w:hAnsi="Cambria Math" w:cs="Cambria Math"/>
              </w:rPr>
              <m:t>n</m:t>
            </m:r>
          </m:e>
        </m:acc>
        <m:r>
          <m:rPr>
            <m:sty m:val="p"/>
          </m:rPr>
          <w:rPr>
            <w:rFonts w:ascii="Cambria Math" w:hAnsi="Cambria Math"/>
          </w:rPr>
          <m:t>=sin</m:t>
        </m:r>
        <m:r>
          <w:rPr>
            <w:rFonts w:ascii="Cambria Math" w:hAnsi="Cambria Math" w:cs="Cambria Math"/>
          </w:rPr>
          <m:t>A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 w:cs="Cambria Math"/>
          </w:rPr>
          <m:t>B</m:t>
        </m:r>
        <m:r>
          <m:rPr>
            <m:sty m:val="p"/>
          </m:rPr>
          <w:rPr>
            <w:rFonts w:ascii="Cambria Math" w:hAnsi="Cambria Math"/>
          </w:rPr>
          <m:t>+sin</m:t>
        </m:r>
        <m:r>
          <w:rPr>
            <w:rFonts w:ascii="Cambria Math" w:hAnsi="Cambria Math" w:cs="Cambria Math"/>
          </w:rPr>
          <m:t>B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 w:cs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=sin(</m:t>
        </m:r>
        <m:r>
          <w:rPr>
            <w:rFonts w:ascii="Cambria Math" w:hAnsi="Cambria Math" w:cs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 w:cs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)=sin</m:t>
        </m:r>
        <m:r>
          <w:rPr>
            <w:rFonts w:ascii="Cambria Math" w:hAnsi="Cambria Math" w:cs="Cambria Math"/>
          </w:rPr>
          <m:t>C</m:t>
        </m:r>
      </m:oMath>
      <w:r w:rsidRPr="00BF03AC">
        <w:t xml:space="preserve"> </w:t>
      </w:r>
      <w:r w:rsidRPr="00BF03AC">
        <w:t>，</w:t>
      </w:r>
      <w:r w:rsidR="001168B8">
        <w:br/>
      </w:r>
      <w:r w:rsidRPr="00BF03AC">
        <w:t>又</w:t>
      </w:r>
      <w:r w:rsidRPr="00BF03AC"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lang w:val="en-US"/>
              </w:rPr>
            </m:ctrlPr>
          </m:accPr>
          <m:e>
            <m:r>
              <w:rPr>
                <w:rFonts w:ascii="Cambria Math" w:hAnsi="Cambria Math" w:cs="Cambria Math"/>
              </w:rPr>
              <m:t>m</m:t>
            </m:r>
          </m:e>
        </m:acc>
        <m:r>
          <m:rPr>
            <m:sty m:val="p"/>
          </m:rPr>
          <w:rPr>
            <w:rFonts w:ascii="Cambria Math" w:hAnsi="Cambria Math"/>
          </w:rPr>
          <m:t>⋅</m:t>
        </m:r>
        <m:acc>
          <m:accPr>
            <m:chr m:val="⃗"/>
            <m:ctrlPr>
              <w:rPr>
                <w:rFonts w:ascii="Cambria Math" w:hAnsi="Cambria Math"/>
                <w:lang w:val="en-US"/>
              </w:rPr>
            </m:ctrlPr>
          </m:accPr>
          <m:e>
            <m:r>
              <w:rPr>
                <w:rFonts w:ascii="Cambria Math" w:hAnsi="Cambria Math" w:cs="Cambria Math"/>
              </w:rPr>
              <m:t>n</m:t>
            </m:r>
          </m:e>
        </m:acc>
        <m:r>
          <m:rPr>
            <m:sty m:val="p"/>
          </m:rPr>
          <w:rPr>
            <w:rFonts w:ascii="Cambria Math" w:hAnsi="Cambria Math"/>
          </w:rPr>
          <m:t>=sin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 w:cs="Cambria Math"/>
          </w:rPr>
          <m:t>C</m:t>
        </m:r>
      </m:oMath>
      <w:r w:rsidRPr="00BF03AC">
        <w:t xml:space="preserve"> </w:t>
      </w:r>
      <w:r w:rsidRPr="00BF03AC">
        <w:t>，所以</w:t>
      </w:r>
      <w:r w:rsidRPr="00BF03AC">
        <w:t xml:space="preserve"> </w:t>
      </w:r>
      <m:oMath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 w:cs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=sin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 w:cs="Cambria Math"/>
          </w:rPr>
          <m:t>C</m:t>
        </m:r>
      </m:oMath>
      <w:r w:rsidRPr="00BF03AC">
        <w:t xml:space="preserve"> </w:t>
      </w:r>
      <w:r w:rsidRPr="00BF03AC">
        <w:t>．……</w:t>
      </w:r>
      <w:r w:rsidRPr="00BF03AC">
        <w:t xml:space="preserve">2 </w:t>
      </w:r>
      <w:r w:rsidRPr="00BF03AC">
        <w:t>分</w:t>
      </w:r>
      <w:r w:rsidRPr="00BF03AC">
        <w:br/>
        <w:t xml:space="preserve"> </w:t>
      </w:r>
      <w:r w:rsidRPr="00BF03AC">
        <w:t>又</w:t>
      </w:r>
      <w:r w:rsidRPr="00BF03AC">
        <w:t xml:space="preserve"> </w:t>
      </w:r>
      <m:oMath>
        <m:r>
          <w:rPr>
            <w:rFonts w:ascii="Cambria Math" w:hAnsi="Cambria Math" w:cs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∈(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 w:cs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BF03AC">
        <w:t xml:space="preserve"> </w:t>
      </w:r>
      <w:r w:rsidRPr="00BF03AC">
        <w:t>，所以</w:t>
      </w:r>
      <w:r w:rsidRPr="00BF03AC">
        <w:t xml:space="preserve"> </w:t>
      </w:r>
      <m:oMath>
        <m:r>
          <w:rPr>
            <w:rFonts w:ascii="Cambria Math" w:hAnsi="Cambria Math" w:cs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 w:cs="Cambria Math"/>
          </w:rPr>
          <m:t>C</m:t>
        </m:r>
      </m:oMath>
      <w:r w:rsidRPr="00BF03AC">
        <w:t xml:space="preserve"> </w:t>
      </w:r>
      <w:r w:rsidRPr="00BF03AC">
        <w:t>或</w:t>
      </w:r>
      <w:r w:rsidRPr="00BF03AC">
        <w:t xml:space="preserve"> </w:t>
      </w:r>
      <m:oMath>
        <m:r>
          <w:rPr>
            <w:rFonts w:ascii="Cambria Math" w:hAnsi="Cambria Math" w:cs="Cambria Math"/>
          </w:rPr>
          <m:t>C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 w:cs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 w:cs="Cambria Math"/>
          </w:rPr>
          <m:t>π</m:t>
        </m:r>
      </m:oMath>
      <w:r w:rsidRPr="00BF03AC">
        <w:t xml:space="preserve"> </w:t>
      </w:r>
      <w:r w:rsidRPr="00BF03AC">
        <w:t>，所以</w:t>
      </w:r>
      <w:r w:rsidRPr="00BF03AC">
        <w:t xml:space="preserve"> </w:t>
      </w:r>
      <m:oMath>
        <m:r>
          <w:rPr>
            <w:rFonts w:ascii="Cambria Math" w:hAnsi="Cambria Math" w:cs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 w:rsidRPr="00BF03AC">
        <w:t xml:space="preserve"> </w:t>
      </w:r>
      <w:r w:rsidRPr="00BF03AC">
        <w:t>．……</w:t>
      </w:r>
      <w:r w:rsidRPr="00BF03AC">
        <w:t xml:space="preserve">4 </w:t>
      </w:r>
      <w:r w:rsidRPr="00BF03AC">
        <w:t>分</w:t>
      </w:r>
      <w:r w:rsidR="001168B8">
        <w:br/>
      </w:r>
      <w:r w:rsidRPr="00BF03AC">
        <w:t>（</w:t>
      </w:r>
      <w:r w:rsidRPr="00BF03AC">
        <w:t>2</w:t>
      </w:r>
      <w:r w:rsidRPr="00BF03AC">
        <w:t>）因为</w:t>
      </w:r>
      <w:r w:rsidRPr="00BF03AC">
        <w:t xml:space="preserve"> </w:t>
      </w:r>
      <m:oMath>
        <m:r>
          <w:rPr>
            <w:rFonts w:ascii="Cambria Math" w:hAnsi="Cambria Math" w:cs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 w:rsidRPr="00BF03AC">
        <w:t xml:space="preserve"> </w:t>
      </w:r>
      <w:r w:rsidRPr="00BF03AC">
        <w:t>，</w:t>
      </w:r>
      <w:r w:rsidRPr="00BF03AC">
        <w:t xml:space="preserve"> </w:t>
      </w:r>
      <m:oMath>
        <m:r>
          <w:rPr>
            <w:rFonts w:ascii="Cambria Math" w:hAnsi="Cambria Math" w:cs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lang w:val="en-US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  <w:r w:rsidRPr="00BF03AC">
        <w:t xml:space="preserve"> </w:t>
      </w:r>
      <w:r w:rsidRPr="00BF03AC">
        <w:t>，由正弦定理得：</w:t>
      </w:r>
      <w:r w:rsidRPr="00BF03AC">
        <w:t xml:space="preserve"> </w:t>
      </w:r>
      <m:oMath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 w:cs="Cambria Math"/>
              </w:rPr>
              <m:t>A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 w:cs="Cambria Math"/>
              </w:rPr>
              <m:t>B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 w:cs="Cambria Math"/>
              </w:rPr>
              <m:t>c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 w:cs="Cambria Math"/>
              </w:rPr>
              <m:t>C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f>
              <m:fPr>
                <m:ctrlPr>
                  <w:rPr>
                    <w:rFonts w:ascii="Cambria Math" w:hAnsi="Cambria Math"/>
                    <w:lang w:val="en-US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num>
          <m:den>
            <m:f>
              <m:fPr>
                <m:ctrlPr>
                  <w:rPr>
                    <w:rFonts w:ascii="Cambria Math" w:hAnsi="Cambria Math"/>
                    <w:lang w:val="en-US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 w:rsidRPr="00BF03AC">
        <w:t xml:space="preserve"> </w:t>
      </w:r>
      <w:r w:rsidR="001168B8">
        <w:br/>
      </w:r>
      <w:r w:rsidRPr="00BF03AC">
        <w:t>则</w:t>
      </w:r>
      <w:r w:rsidRPr="00BF03AC">
        <w:t xml:space="preserve"> </w:t>
      </w:r>
      <m:oMath>
        <m:r>
          <w:rPr>
            <w:rFonts w:ascii="Cambria Math" w:hAnsi="Cambria Math" w:cs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 w:cs="Cambria Math"/>
          </w:rPr>
          <m:t>A</m:t>
        </m:r>
      </m:oMath>
      <w:r w:rsidRPr="00BF03AC">
        <w:t xml:space="preserve"> </w:t>
      </w:r>
      <w:r w:rsidRPr="00BF03AC">
        <w:t>，</w:t>
      </w:r>
      <w:r w:rsidRPr="00BF03AC">
        <w:t xml:space="preserve"> </w:t>
      </w:r>
      <m:oMath>
        <m:r>
          <w:rPr>
            <w:rFonts w:ascii="Cambria Math" w:hAnsi="Cambria Math" w:cs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 w:cs="Cambria Math"/>
          </w:rPr>
          <m:t>B</m:t>
        </m:r>
      </m:oMath>
      <w:proofErr w:type="gramStart"/>
      <w:r w:rsidRPr="00BF03AC">
        <w:t xml:space="preserve"> .</w:t>
      </w:r>
      <w:proofErr w:type="gramEnd"/>
      <w:r w:rsidRPr="00BF03AC">
        <w:t xml:space="preserve"> </w:t>
      </w:r>
      <w:r w:rsidRPr="00BF03AC">
        <w:t>……</w:t>
      </w:r>
      <w:r w:rsidRPr="00BF03AC">
        <w:t>5</w:t>
      </w:r>
      <w:r w:rsidRPr="00BF03AC">
        <w:t>分</w:t>
      </w:r>
      <w:r w:rsidRPr="00BF03AC">
        <w:br/>
      </w:r>
      <w:r w:rsidRPr="00BF03AC">
        <w:t>易知</w:t>
      </w:r>
      <w:r w:rsidRPr="00BF03AC">
        <w:t xml:space="preserve"> </w:t>
      </w:r>
      <m:oMath>
        <m:r>
          <w:rPr>
            <w:rFonts w:ascii="Cambria Math" w:hAnsi="Cambria Math" w:cs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 w:cs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 w:cs="Cambria Math"/>
          </w:rPr>
          <m:t>A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 w:cs="Cambria Math"/>
          </w:rPr>
          <m:t>A</m:t>
        </m:r>
      </m:oMath>
      <w:r w:rsidRPr="00BF03AC">
        <w:t xml:space="preserve"> </w:t>
      </w:r>
      <w:r w:rsidR="001168B8">
        <w:br/>
      </w:r>
      <w:r w:rsidRPr="00BF03AC">
        <w:t>所以</w:t>
      </w:r>
      <w:r w:rsidRPr="00BF03AC">
        <w:t xml:space="preserve"> </w:t>
      </w:r>
      <m:oMath>
        <m:r>
          <w:rPr>
            <w:rFonts w:ascii="Cambria Math" w:hAnsi="Cambria Math" w:cs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 w:cs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 w:cs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sin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 w:cs="Cambria Math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 w:cs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ad>
          <m:radPr>
            <m:degHide m:val="1"/>
            <m:ctrlPr>
              <w:rPr>
                <w:rFonts w:ascii="Cambria Math" w:hAnsi="Cambria Math"/>
                <w:lang w:val="en-US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 w:cs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  <w:lang w:val="en-US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m:rPr>
            <m:sty m:val="p"/>
          </m:rPr>
          <w:rPr>
            <w:rFonts w:ascii="Cambria Math" w:hAnsi="Cambria Math"/>
          </w:rPr>
          <m:t>sin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lang w:val="en-US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6</m:t>
                </m:r>
              </m:den>
            </m:f>
          </m:e>
        </m:d>
      </m:oMath>
      <w:proofErr w:type="gramStart"/>
      <w:r w:rsidRPr="00BF03AC">
        <w:t xml:space="preserve"> .</w:t>
      </w:r>
      <w:proofErr w:type="gramEnd"/>
      <w:r w:rsidRPr="00BF03AC">
        <w:t xml:space="preserve"> </w:t>
      </w:r>
      <w:r w:rsidRPr="00BF03AC">
        <w:t>……</w:t>
      </w:r>
      <w:r w:rsidRPr="00BF03AC">
        <w:t>8</w:t>
      </w:r>
      <w:r w:rsidRPr="00BF03AC">
        <w:t>分</w:t>
      </w:r>
      <w:r w:rsidRPr="00BF03AC">
        <w:br/>
      </w:r>
      <w:r w:rsidRPr="00BF03AC">
        <w:t>因为△</w:t>
      </w:r>
      <w:r w:rsidRPr="00BF03AC">
        <w:t>ABC</w:t>
      </w:r>
      <w:r w:rsidRPr="00BF03AC">
        <w:t>为锐角三角形，所以</w:t>
      </w:r>
      <w:r w:rsidRPr="00BF03AC"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/>
                <w:lang w:val="en-US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&lt;</m:t>
                  </m:r>
                  <m:r>
                    <w:rPr>
                      <w:rFonts w:ascii="Cambria Math" w:hAnsi="Cambria Math" w:cs="Cambria Math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&lt;</m:t>
                  </m:r>
                  <m:f>
                    <m:f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&lt;</m:t>
                  </m:r>
                  <m:f>
                    <m:f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  <m:r>
                        <w:rPr>
                          <w:rFonts w:ascii="Cambria Math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 w:cs="Cambria Math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&lt;</m:t>
                  </m:r>
                  <m:f>
                    <m:f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mr>
            </m:m>
          </m:e>
        </m:d>
      </m:oMath>
      <w:r w:rsidRPr="00BF03AC">
        <w:t xml:space="preserve"> </w:t>
      </w:r>
      <w:r w:rsidRPr="00BF03AC">
        <w:t>，解得</w:t>
      </w:r>
      <w:r w:rsidRPr="00BF03AC">
        <w:t xml:space="preserve"> </w:t>
      </w:r>
      <m:oMath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 w:cs="Cambria Math"/>
          </w:rPr>
          <m:t>A</m:t>
        </m:r>
        <m:r>
          <m:rPr>
            <m:sty m:val="p"/>
          </m:rPr>
          <w:rPr>
            <w:rFonts w:ascii="Cambria Math" w:hAnsi="Cambria Math"/>
          </w:rPr>
          <m:t>&lt;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proofErr w:type="gramStart"/>
      <w:r w:rsidRPr="00BF03AC">
        <w:t xml:space="preserve"> .</w:t>
      </w:r>
      <w:proofErr w:type="gramEnd"/>
      <w:r w:rsidRPr="00BF03AC">
        <w:t xml:space="preserve"> </w:t>
      </w:r>
      <w:r w:rsidRPr="00BF03AC">
        <w:t>……</w:t>
      </w:r>
      <w:r w:rsidRPr="00BF03AC">
        <w:t>9</w:t>
      </w:r>
      <w:r w:rsidRPr="00BF03AC">
        <w:t>分</w:t>
      </w:r>
      <w:r w:rsidRPr="00BF03AC">
        <w:br/>
      </w:r>
      <w:r w:rsidRPr="00BF03AC">
        <w:t>所以</w:t>
      </w:r>
      <w:r w:rsidRPr="00BF03AC">
        <w:t xml:space="preserve"> </w:t>
      </w:r>
      <m:oMath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 w:cs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m:rPr>
            <m:sty m:val="p"/>
          </m:rPr>
          <w:rPr>
            <w:rFonts w:ascii="Cambria Math" w:hAnsi="Cambria Math"/>
          </w:rPr>
          <m:t>&lt;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 w:rsidRPr="00BF03AC">
        <w:t xml:space="preserve"> </w:t>
      </w:r>
      <w:r w:rsidRPr="00BF03AC">
        <w:t>，所以</w:t>
      </w:r>
      <w:r w:rsidRPr="00BF03AC">
        <w:t xml:space="preserve"> </w:t>
      </w:r>
      <m:oMath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&lt;sin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lang w:val="en-US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6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</m:t>
        </m:r>
      </m:oMath>
      <w:r w:rsidRPr="00BF03AC">
        <w:t xml:space="preserve"> </w:t>
      </w:r>
      <w:r w:rsidRPr="00BF03AC">
        <w:t>，</w:t>
      </w:r>
      <w:r w:rsidR="001168B8">
        <w:br/>
      </w:r>
      <w:r w:rsidRPr="00BF03AC">
        <w:t>则</w:t>
      </w:r>
      <w:r w:rsidRPr="00BF03AC">
        <w:t xml:space="preserve">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  <w:lang w:val="en-US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m:rPr>
            <m:sty m:val="p"/>
          </m:rPr>
          <w:rPr>
            <w:rFonts w:ascii="Cambria Math" w:hAnsi="Cambria Math"/>
          </w:rPr>
          <m:t>sin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lang w:val="en-US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6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  <w:lang w:val="en-US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  <w:r w:rsidRPr="00BF03AC">
        <w:t xml:space="preserve"> </w:t>
      </w:r>
      <w:r w:rsidRPr="00BF03AC">
        <w:t>所以</w:t>
      </w:r>
      <w:r w:rsidRPr="00BF03AC">
        <w:t xml:space="preserve"> </w:t>
      </w:r>
      <m:oMath>
        <m:r>
          <w:rPr>
            <w:rFonts w:ascii="Cambria Math" w:hAnsi="Cambria Math" w:cs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 w:cs="Cambria Math"/>
          </w:rPr>
          <m:t>b</m:t>
        </m:r>
      </m:oMath>
      <w:r w:rsidRPr="00BF03AC">
        <w:t xml:space="preserve"> </w:t>
      </w:r>
      <w:r w:rsidRPr="00BF03AC">
        <w:t>的取值范围是</w:t>
      </w:r>
      <w:r w:rsidRPr="00BF03AC"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  <w:lang w:val="en-US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m:rPr>
            <m:sty m:val="p"/>
          </m:rPr>
          <w:rPr>
            <w:rFonts w:ascii="Cambria Math" w:hAnsi="Cambria Math"/>
          </w:rPr>
          <m:t>]</m:t>
        </m:r>
      </m:oMath>
      <w:proofErr w:type="gramStart"/>
      <w:r w:rsidRPr="00BF03AC">
        <w:t xml:space="preserve"> .</w:t>
      </w:r>
      <w:proofErr w:type="gramEnd"/>
      <w:r w:rsidRPr="00BF03AC">
        <w:t xml:space="preserve"> </w:t>
      </w:r>
      <w:r w:rsidRPr="00BF03AC">
        <w:t>……</w:t>
      </w:r>
      <w:r w:rsidRPr="00BF03AC">
        <w:t>11</w:t>
      </w:r>
      <w:r w:rsidRPr="00BF03AC">
        <w:t>分</w:t>
      </w:r>
      <w:r w:rsidRPr="00BF03AC">
        <w:br/>
      </w:r>
      <w:r w:rsidRPr="00BF03AC">
        <w:t>（</w:t>
      </w:r>
      <w:r w:rsidRPr="00BF03AC">
        <w:t>3</w:t>
      </w:r>
      <w:r w:rsidRPr="00BF03AC">
        <w:t>）由题意知，</w:t>
      </w:r>
      <w:r w:rsidRPr="00BF03AC">
        <w:t xml:space="preserve"> </w:t>
      </w:r>
      <m:oMath>
        <m:r>
          <w:rPr>
            <w:rFonts w:ascii="Cambria Math" w:hAnsi="Cambria Math" w:cs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 w:cs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 w:cs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 w:cs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lang w:val="en-US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  <w:r w:rsidRPr="00BF03AC">
        <w:t xml:space="preserve"> </w:t>
      </w:r>
      <w:r w:rsidRPr="00BF03AC">
        <w:t>，所以</w:t>
      </w:r>
      <w:r w:rsidRPr="00BF03AC">
        <w:t xml:space="preserve"> </w:t>
      </w:r>
      <m:oMath>
        <m:r>
          <w:rPr>
            <w:rFonts w:ascii="Cambria Math" w:hAnsi="Cambria Math" w:cs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proofErr w:type="gramStart"/>
      <w:r w:rsidRPr="00BF03AC">
        <w:t xml:space="preserve"> .</w:t>
      </w:r>
      <w:proofErr w:type="gramEnd"/>
      <w:r w:rsidRPr="00BF03AC">
        <w:t xml:space="preserve"> </w:t>
      </w:r>
      <w:r w:rsidRPr="00BF03AC">
        <w:t>……</w:t>
      </w:r>
      <w:r w:rsidRPr="00BF03AC">
        <w:t>12</w:t>
      </w:r>
      <w:r w:rsidRPr="00BF03AC">
        <w:t>分</w:t>
      </w:r>
      <w:r w:rsidRPr="00BF03AC">
        <w:br/>
      </w:r>
      <w:r w:rsidRPr="00BF03AC">
        <w:t>因为</w:t>
      </w:r>
      <w:r w:rsidRPr="00BF03AC">
        <w:t>D</w:t>
      </w:r>
      <w:r w:rsidRPr="00BF03AC">
        <w:t>为</w:t>
      </w:r>
      <w:r w:rsidRPr="00BF03AC">
        <w:t>AB</w:t>
      </w:r>
      <w:r w:rsidRPr="00BF03AC">
        <w:t>中点，所以</w:t>
      </w:r>
      <w:r w:rsidRPr="00BF03AC">
        <w:t xml:space="preserve"> </w:t>
      </w:r>
      <m:oMath>
        <m:bar>
          <m:barPr>
            <m:pos m:val="top"/>
            <m:ctrlPr>
              <w:rPr>
                <w:rFonts w:ascii="Cambria Math" w:hAnsi="Cambria Math"/>
                <w:lang w:val="en-US"/>
              </w:rPr>
            </m:ctrlPr>
          </m:barPr>
          <m:e>
            <m:r>
              <w:rPr>
                <w:rFonts w:ascii="Cambria Math" w:hAnsi="Cambria Math" w:cs="Cambria Math"/>
              </w:rPr>
              <m:t>CD</m:t>
            </m:r>
          </m:e>
        </m:ba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bar>
              <m:barPr>
                <m:pos m:val="top"/>
                <m:ctrlPr>
                  <w:rPr>
                    <w:rFonts w:ascii="Cambria Math" w:hAnsi="Cambria Math"/>
                    <w:lang w:val="en-US"/>
                  </w:rPr>
                </m:ctrlPr>
              </m:barPr>
              <m:e>
                <m:r>
                  <w:rPr>
                    <w:rFonts w:ascii="Cambria Math" w:hAnsi="Cambria Math" w:cs="Cambria Math"/>
                  </w:rPr>
                  <m:t>CA</m:t>
                </m:r>
              </m:e>
            </m:ba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bar>
              <m:barPr>
                <m:pos m:val="top"/>
                <m:ctrlPr>
                  <w:rPr>
                    <w:rFonts w:ascii="Cambria Math" w:hAnsi="Cambria Math"/>
                    <w:lang w:val="en-US"/>
                  </w:rPr>
                </m:ctrlPr>
              </m:barPr>
              <m:e>
                <m:r>
                  <w:rPr>
                    <w:rFonts w:ascii="Cambria Math" w:hAnsi="Cambria Math" w:cs="Cambria Math"/>
                  </w:rPr>
                  <m:t>CB</m:t>
                </m:r>
              </m:e>
            </m:bar>
          </m:e>
        </m:d>
      </m:oMath>
      <w:r w:rsidRPr="00BF03AC">
        <w:t xml:space="preserve"> </w:t>
      </w:r>
      <w:r w:rsidRPr="00BF03AC">
        <w:t>，两边平方得：</w:t>
      </w:r>
      <w:r w:rsidRPr="00BF03AC">
        <w:t xml:space="preserve">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lang w:val="en-US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lang w:val="en-US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 w:cs="Cambria Math"/>
              </w:rPr>
              <m:t>ab</m:t>
            </m:r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 w:cs="Cambria Math"/>
              </w:rPr>
              <m:t>C</m:t>
            </m:r>
          </m:e>
        </m:d>
      </m:oMath>
      <w:r w:rsidRPr="00BF03AC">
        <w:t xml:space="preserve"> </w:t>
      </w:r>
      <w:r w:rsidR="001168B8">
        <w:br/>
      </w:r>
      <w:r w:rsidRPr="00BF03AC">
        <w:t>代入并整理：</w:t>
      </w:r>
      <w:r w:rsidRPr="00BF03AC">
        <w:t xml:space="preserve">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</m:t>
        </m:r>
      </m:oMath>
      <w:r w:rsidRPr="00BF03AC">
        <w:t xml:space="preserve"> </w:t>
      </w:r>
      <w:r w:rsidRPr="00BF03AC">
        <w:t>，</w:t>
      </w:r>
      <w:r w:rsidRPr="00BF03AC">
        <w:t xml:space="preserve"> </w:t>
      </w:r>
      <w:r w:rsidRPr="00BF03AC">
        <w:t>……</w:t>
      </w:r>
      <w:r w:rsidRPr="00BF03AC">
        <w:t>15</w:t>
      </w:r>
      <w:r w:rsidRPr="00BF03AC">
        <w:t>分</w:t>
      </w:r>
      <w:r w:rsidRPr="00BF03AC">
        <w:br/>
      </w:r>
      <w:r w:rsidRPr="00BF03AC">
        <w:t>由余弦定理：</w:t>
      </w:r>
      <w:r w:rsidRPr="00BF03AC">
        <w:t xml:space="preserve">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 w:cs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cos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 w:cs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</m:t>
        </m:r>
      </m:oMath>
      <w:r w:rsidRPr="00BF03AC">
        <w:t xml:space="preserve"> </w:t>
      </w:r>
      <w:r w:rsidRPr="00BF03AC">
        <w:t>，所以</w:t>
      </w:r>
      <w:r w:rsidRPr="00BF03AC">
        <w:t xml:space="preserve"> </w:t>
      </w:r>
      <m:oMath>
        <m:r>
          <w:rPr>
            <w:rFonts w:ascii="Cambria Math" w:hAnsi="Cambria Math" w:cs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  <w:lang w:val="en-US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proofErr w:type="gramStart"/>
      <w:r w:rsidRPr="00BF03AC">
        <w:t xml:space="preserve"> .</w:t>
      </w:r>
      <w:proofErr w:type="gramEnd"/>
      <w:r w:rsidRPr="00BF03AC">
        <w:t xml:space="preserve"> </w:t>
      </w:r>
      <w:r w:rsidRPr="00BF03AC">
        <w:t>……</w:t>
      </w:r>
      <w:r w:rsidRPr="00BF03AC">
        <w:t>17</w:t>
      </w:r>
      <w:r w:rsidRPr="00BF03AC">
        <w:t>分</w:t>
      </w:r>
    </w:p>
    <w:p w14:paraId="7CBE5D0A" w14:textId="585C0131" w:rsidR="00BF03AC" w:rsidRPr="00BF03AC" w:rsidRDefault="00BF03AC" w:rsidP="00BF03AC">
      <w:pPr>
        <w:rPr>
          <w:lang w:val="en-US"/>
        </w:rPr>
      </w:pPr>
      <w:r w:rsidRPr="00BF03AC">
        <w:t>19.</w:t>
      </w:r>
      <w:r w:rsidRPr="00BF03AC">
        <w:t>（</w:t>
      </w:r>
      <w:r w:rsidRPr="00BF03AC">
        <w:t>17</w:t>
      </w:r>
      <w:r w:rsidRPr="00BF03AC">
        <w:t>分）（</w:t>
      </w:r>
      <w:r w:rsidRPr="00BF03AC">
        <w:t>1</w:t>
      </w:r>
      <w:r w:rsidRPr="00BF03AC">
        <w:t>）证明：在直四棱柱</w:t>
      </w:r>
      <w:r w:rsidRPr="00BF03AC">
        <w:t xml:space="preserve">ABCD-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BF03AC">
        <w:t xml:space="preserve"> </w:t>
      </w:r>
      <w:r w:rsidRPr="00BF03AC">
        <w:t>中，</w:t>
      </w:r>
      <w:r w:rsidR="001168B8">
        <w:br/>
      </w:r>
      <w:r w:rsidRPr="00BF03AC">
        <w:t>因为</w:t>
      </w:r>
      <w:r w:rsidRPr="00BF03AC">
        <w:t xml:space="preserve"> </w:t>
      </w:r>
      <m:oMath>
        <m:r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⊥</m:t>
        </m:r>
      </m:oMath>
      <w:r w:rsidRPr="00BF03AC">
        <w:t xml:space="preserve"> </w:t>
      </w:r>
      <w:r w:rsidRPr="00BF03AC">
        <w:t>平面</w:t>
      </w:r>
      <w:r w:rsidRPr="00BF03AC">
        <w:t>ABCD</w:t>
      </w:r>
      <w:r w:rsidRPr="00BF03AC">
        <w:t>，</w:t>
      </w:r>
      <w:r w:rsidRPr="00BF03AC">
        <w:t xml:space="preserve"> </w:t>
      </w:r>
      <m:oMath>
        <m:r>
          <w:rPr>
            <w:rFonts w:ascii="Cambria Math" w:hAnsi="Cambria Math" w:cs="Cambria Math"/>
          </w:rPr>
          <m:t>BD</m:t>
        </m:r>
        <m:r>
          <m:rPr>
            <m:sty m:val="p"/>
          </m:rPr>
          <w:rPr>
            <w:rFonts w:ascii="Cambria Math" w:hAnsi="Cambria Math" w:cs="Cambria Math"/>
          </w:rPr>
          <m:t>⊂</m:t>
        </m:r>
      </m:oMath>
      <w:r w:rsidRPr="00BF03AC">
        <w:t xml:space="preserve"> </w:t>
      </w:r>
      <w:r w:rsidRPr="00BF03AC">
        <w:t>平面</w:t>
      </w:r>
      <w:r w:rsidRPr="00BF03AC">
        <w:t>ABCD</w:t>
      </w:r>
      <w:r w:rsidRPr="00BF03AC">
        <w:t>，所以</w:t>
      </w:r>
      <w:r w:rsidRPr="00BF03AC">
        <w:t xml:space="preserve"> </w:t>
      </w:r>
      <m:oMath>
        <m:r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⊥</m:t>
        </m:r>
        <m:r>
          <w:rPr>
            <w:rFonts w:ascii="Cambria Math" w:hAnsi="Cambria Math" w:cs="Cambria Math"/>
          </w:rPr>
          <m:t>BD</m:t>
        </m:r>
      </m:oMath>
      <w:r w:rsidRPr="00BF03AC">
        <w:t xml:space="preserve"> </w:t>
      </w:r>
      <w:r w:rsidRPr="00BF03AC">
        <w:t>，</w:t>
      </w:r>
      <w:r w:rsidRPr="00BF03AC">
        <w:t xml:space="preserve"> </w:t>
      </w:r>
      <w:r w:rsidRPr="00BF03AC">
        <w:t>……</w:t>
      </w:r>
      <w:r w:rsidRPr="00BF03AC">
        <w:t>1</w:t>
      </w:r>
      <w:r w:rsidRPr="00BF03AC">
        <w:t>分</w:t>
      </w:r>
      <w:r w:rsidRPr="00BF03AC">
        <w:br/>
      </w:r>
      <w:r w:rsidRPr="00BF03AC">
        <w:t>又因为</w:t>
      </w:r>
      <w:r w:rsidRPr="00BF03AC">
        <w:t>AC</w:t>
      </w:r>
      <w:r w:rsidRPr="00BF03AC">
        <w:t>⊥</w:t>
      </w:r>
      <w:r w:rsidRPr="00BF03AC">
        <w:t xml:space="preserve">BD, </w:t>
      </w:r>
      <m:oMath>
        <m:r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∩</m:t>
        </m:r>
        <m:r>
          <w:rPr>
            <w:rFonts w:ascii="Cambria Math" w:hAnsi="Cambria Math" w:cs="Cambria Math"/>
          </w:rPr>
          <m:t>AC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 w:cs="Cambria Math"/>
          </w:rPr>
          <m:t>A</m:t>
        </m:r>
      </m:oMath>
      <w:r w:rsidRPr="00BF03AC">
        <w:t xml:space="preserve"> </w:t>
      </w:r>
      <w:r w:rsidRPr="00BF03AC">
        <w:t>，</w:t>
      </w:r>
      <w:r w:rsidRPr="00BF03AC">
        <w:t xml:space="preserve"> </w:t>
      </w:r>
      <m:oMath>
        <m:r>
          <w:rPr>
            <w:rFonts w:ascii="Cambria Math" w:hAnsi="Cambria Math" w:cs="Cambria Math"/>
          </w:rPr>
          <m:t>AC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⊂</m:t>
        </m:r>
      </m:oMath>
      <w:r w:rsidRPr="00BF03AC">
        <w:t xml:space="preserve"> </w:t>
      </w:r>
      <w:r w:rsidRPr="00BF03AC">
        <w:t>平面</w:t>
      </w:r>
      <w:r w:rsidRPr="00BF03AC">
        <w:t xml:space="preserve">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AC</m:t>
        </m:r>
      </m:oMath>
      <w:r w:rsidRPr="00BF03AC">
        <w:t xml:space="preserve"> </w:t>
      </w:r>
      <w:r w:rsidRPr="00BF03AC">
        <w:t>，</w:t>
      </w:r>
      <w:r w:rsidR="001168B8">
        <w:br/>
      </w:r>
      <w:r w:rsidRPr="00BF03AC">
        <w:t>所以</w:t>
      </w:r>
      <w:r w:rsidRPr="00BF03AC">
        <w:t>BD</w:t>
      </w:r>
      <w:r w:rsidRPr="00BF03AC">
        <w:t>⊥平面</w:t>
      </w:r>
      <w:r w:rsidRPr="00BF03AC">
        <w:t xml:space="preserve">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AC</m:t>
        </m:r>
      </m:oMath>
      <w:r w:rsidRPr="00BF03AC">
        <w:t xml:space="preserve"> </w:t>
      </w:r>
      <w:r w:rsidRPr="00BF03AC">
        <w:t>，</w:t>
      </w:r>
      <w:r w:rsidRPr="00BF03AC">
        <w:t xml:space="preserve"> </w:t>
      </w:r>
      <w:r w:rsidRPr="00BF03AC">
        <w:t>……</w:t>
      </w:r>
      <w:r w:rsidRPr="00BF03AC">
        <w:t>3</w:t>
      </w:r>
      <w:r w:rsidRPr="00BF03AC">
        <w:t>分</w:t>
      </w:r>
      <w:r w:rsidRPr="00BF03AC">
        <w:br/>
      </w:r>
      <w:r w:rsidRPr="00BF03AC">
        <w:t>又</w:t>
      </w:r>
      <w:r w:rsidRPr="00BF03AC">
        <w:t xml:space="preserve">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C</m:t>
        </m:r>
        <m:r>
          <m:rPr>
            <m:sty m:val="p"/>
          </m:rPr>
          <w:rPr>
            <w:rFonts w:ascii="Cambria Math" w:hAnsi="Cambria Math" w:cs="Cambria Math"/>
          </w:rPr>
          <m:t>⊂</m:t>
        </m:r>
      </m:oMath>
      <w:r w:rsidRPr="00BF03AC">
        <w:t xml:space="preserve"> </w:t>
      </w:r>
      <w:r w:rsidRPr="00BF03AC">
        <w:t>平面</w:t>
      </w:r>
      <w:r w:rsidRPr="00BF03AC">
        <w:t xml:space="preserve">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AC</m:t>
        </m:r>
      </m:oMath>
      <w:r w:rsidRPr="00BF03AC">
        <w:t xml:space="preserve"> </w:t>
      </w:r>
      <w:r w:rsidRPr="00BF03AC">
        <w:t>，所以</w:t>
      </w:r>
      <w:r w:rsidRPr="00BF03AC">
        <w:t>BD</w:t>
      </w:r>
      <w:r w:rsidRPr="00BF03AC">
        <w:t>⊥</w:t>
      </w:r>
      <w:r w:rsidRPr="00BF03AC">
        <w:t xml:space="preserve">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C</m:t>
        </m:r>
      </m:oMath>
      <w:proofErr w:type="gramStart"/>
      <w:r w:rsidRPr="00BF03AC">
        <w:t xml:space="preserve"> .</w:t>
      </w:r>
      <w:proofErr w:type="gramEnd"/>
      <w:r w:rsidRPr="00BF03AC">
        <w:t xml:space="preserve"> </w:t>
      </w:r>
      <w:r w:rsidRPr="00BF03AC">
        <w:t>……</w:t>
      </w:r>
      <w:r w:rsidRPr="00BF03AC">
        <w:t>4</w:t>
      </w:r>
      <w:r w:rsidRPr="00BF03AC">
        <w:t>分</w:t>
      </w:r>
      <w:r w:rsidRPr="00BF03AC">
        <w:br/>
      </w:r>
      <w:r w:rsidR="001168B8" w:rsidRPr="00BF03AC">
        <w:rPr>
          <w:lang w:val="en-US"/>
        </w:rPr>
        <w:lastRenderedPageBreak/>
        <w:drawing>
          <wp:anchor distT="36000" distB="36000" distL="72000" distR="0" simplePos="0" relativeHeight="251659264" behindDoc="0" locked="0" layoutInCell="1" allowOverlap="0" wp14:anchorId="31E38312" wp14:editId="15265A44">
            <wp:simplePos x="0" y="0"/>
            <wp:positionH relativeFrom="column">
              <wp:posOffset>4413250</wp:posOffset>
            </wp:positionH>
            <wp:positionV relativeFrom="paragraph">
              <wp:posOffset>147955</wp:posOffset>
            </wp:positionV>
            <wp:extent cx="2240280" cy="1874520"/>
            <wp:effectExtent l="0" t="0" r="0" b="0"/>
            <wp:wrapSquare wrapText="largest"/>
            <wp:docPr id="14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" descr="images/83aadbc25733749b2445e84ae443a136b7bbe27105ffdbea9463cbc66f9fec52.jp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280" cy="1874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BF03AC">
        <w:t>(2)</w:t>
      </w:r>
      <w:r w:rsidRPr="00BF03AC">
        <w:t>解：连接</w:t>
      </w:r>
      <w:r w:rsidRPr="00BF03AC">
        <w:t xml:space="preserve">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BF03AC">
        <w:t xml:space="preserve"> </w:t>
      </w:r>
      <w:r w:rsidRPr="00BF03AC">
        <w:t>，记</w:t>
      </w:r>
      <w:r w:rsidRPr="00BF03AC">
        <w:t xml:space="preserve"> </w:t>
      </w:r>
      <m:oMath>
        <m:r>
          <w:rPr>
            <w:rFonts w:ascii="Cambria Math" w:hAnsi="Cambria Math" w:cs="Cambria Math"/>
          </w:rPr>
          <m:t>AC</m:t>
        </m:r>
        <m:r>
          <m:rPr>
            <m:sty m:val="p"/>
          </m:rPr>
          <w:rPr>
            <w:rFonts w:ascii="Cambria Math" w:hAnsi="Cambria Math"/>
          </w:rPr>
          <m:t>∩</m:t>
        </m:r>
        <m:r>
          <w:rPr>
            <w:rFonts w:ascii="Cambria Math" w:hAnsi="Cambria Math" w:cs="Cambria Math"/>
          </w:rPr>
          <m:t>BD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 w:cs="Cambria Math"/>
          </w:rPr>
          <m:t>O</m:t>
        </m:r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∩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 w:cs="Cambria Math"/>
              </w:rPr>
              <m:t>O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BF03AC">
        <w:t xml:space="preserve"> </w:t>
      </w:r>
      <w:r w:rsidRPr="00BF03AC">
        <w:t>，</w:t>
      </w:r>
      <w:r w:rsidR="001168B8">
        <w:br/>
      </w:r>
      <w:r w:rsidRPr="00BF03AC">
        <w:t>连接</w:t>
      </w:r>
      <w:r w:rsidRPr="00BF03AC">
        <w:t xml:space="preserve"> </w:t>
      </w:r>
      <m:oMath>
        <m:r>
          <w:rPr>
            <w:rFonts w:ascii="Cambria Math" w:hAnsi="Cambria Math" w:cs="Cambria Math"/>
          </w:rPr>
          <m:t>O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 w:cs="Cambria Math"/>
              </w:rPr>
              <m:t>O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 w:cs="Cambria Math"/>
          </w:rPr>
          <m:t>O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BF03AC">
        <w:t xml:space="preserve"> </w:t>
      </w:r>
      <w:r w:rsidR="001168B8">
        <w:br/>
      </w:r>
      <w:r w:rsidRPr="00BF03AC">
        <w:t>易得</w:t>
      </w:r>
      <w:r w:rsidRPr="00BF03AC">
        <w:t xml:space="preserve"> </w:t>
      </w:r>
      <m:oMath>
        <m:r>
          <w:rPr>
            <w:rFonts w:ascii="Cambria Math" w:hAnsi="Cambria Math" w:cs="Cambria Math"/>
          </w:rPr>
          <m:t>O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 w:cs="Cambria Math"/>
              </w:rPr>
              <m:t>O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//</m:t>
        </m:r>
        <m:r>
          <w:rPr>
            <w:rFonts w:ascii="Cambria Math" w:hAnsi="Cambria Math" w:cs="Cambria Math"/>
          </w:rPr>
          <m:t>B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 w:cs="Cambria Math"/>
          </w:rPr>
          <m:t>B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⊥</m:t>
        </m:r>
      </m:oMath>
      <w:r w:rsidRPr="00BF03AC">
        <w:t xml:space="preserve"> </w:t>
      </w:r>
      <w:r w:rsidRPr="00BF03AC">
        <w:t>平面</w:t>
      </w:r>
      <w:r w:rsidRPr="00BF03AC">
        <w:t>ABCD</w:t>
      </w:r>
      <w:r w:rsidRPr="00BF03AC">
        <w:t>，</w:t>
      </w:r>
      <w:r w:rsidR="001168B8">
        <w:br/>
      </w:r>
      <w:r w:rsidRPr="00BF03AC">
        <w:t>则</w:t>
      </w:r>
      <w:r w:rsidRPr="00BF03AC">
        <w:t xml:space="preserve"> </w:t>
      </w:r>
      <m:oMath>
        <m:r>
          <w:rPr>
            <w:rFonts w:ascii="Cambria Math" w:hAnsi="Cambria Math" w:cs="Cambria Math"/>
          </w:rPr>
          <m:t>O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 w:cs="Cambria Math"/>
              </w:rPr>
              <m:t>O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⊥</m:t>
        </m:r>
      </m:oMath>
      <w:r w:rsidRPr="00BF03AC">
        <w:t xml:space="preserve"> </w:t>
      </w:r>
      <w:r w:rsidRPr="00BF03AC">
        <w:t>平面</w:t>
      </w:r>
      <w:r w:rsidRPr="00BF03AC">
        <w:t>ABCD</w:t>
      </w:r>
      <w:r w:rsidRPr="00BF03AC">
        <w:t>，又</w:t>
      </w:r>
      <w:r w:rsidRPr="00BF03AC">
        <w:t>AC</w:t>
      </w:r>
      <w:r w:rsidRPr="00BF03AC">
        <w:rPr>
          <w:rFonts w:ascii="Cambria Math" w:hAnsi="Cambria Math" w:cs="Cambria Math"/>
        </w:rPr>
        <w:t>⊂</w:t>
      </w:r>
      <w:r w:rsidRPr="00BF03AC">
        <w:t>平面</w:t>
      </w:r>
      <w:r w:rsidRPr="00BF03AC">
        <w:t>ABCD</w:t>
      </w:r>
      <w:r w:rsidRPr="00BF03AC">
        <w:t>，故</w:t>
      </w:r>
      <w:r w:rsidRPr="00BF03AC">
        <w:t xml:space="preserve"> </w:t>
      </w:r>
      <m:oMath>
        <m:r>
          <w:rPr>
            <w:rFonts w:ascii="Cambria Math" w:hAnsi="Cambria Math" w:cs="Cambria Math"/>
          </w:rPr>
          <m:t>O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 w:cs="Cambria Math"/>
              </w:rPr>
              <m:t>O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⊥</m:t>
        </m:r>
        <m:r>
          <w:rPr>
            <w:rFonts w:ascii="Cambria Math" w:hAnsi="Cambria Math" w:cs="Cambria Math"/>
          </w:rPr>
          <m:t>AC</m:t>
        </m:r>
      </m:oMath>
      <w:r w:rsidRPr="00BF03AC">
        <w:t xml:space="preserve"> </w:t>
      </w:r>
      <w:r w:rsidRPr="00BF03AC">
        <w:t>，</w:t>
      </w:r>
      <w:r w:rsidRPr="00BF03AC">
        <w:t xml:space="preserve"> </w:t>
      </w:r>
      <w:r w:rsidRPr="00BF03AC">
        <w:t>……</w:t>
      </w:r>
      <w:r w:rsidRPr="00BF03AC">
        <w:t>6</w:t>
      </w:r>
      <w:r w:rsidRPr="00BF03AC">
        <w:t>分</w:t>
      </w:r>
      <w:r w:rsidRPr="00BF03AC">
        <w:br/>
      </w:r>
      <w:r w:rsidRPr="00BF03AC">
        <w:t>又因</w:t>
      </w:r>
      <w:r w:rsidRPr="00BF03AC">
        <w:t>BA=BC,AC</w:t>
      </w:r>
      <w:r w:rsidRPr="00BF03AC">
        <w:t>⊥</w:t>
      </w:r>
      <w:r w:rsidRPr="00BF03AC">
        <w:t>BD</w:t>
      </w:r>
      <w:r w:rsidRPr="00BF03AC">
        <w:t>，所以</w:t>
      </w:r>
      <w:r w:rsidRPr="00BF03AC">
        <w:t>BD</w:t>
      </w:r>
      <w:r w:rsidRPr="00BF03AC">
        <w:t>是</w:t>
      </w:r>
      <w:r w:rsidRPr="00BF03AC">
        <w:t>AC</w:t>
      </w:r>
      <w:r w:rsidRPr="00BF03AC">
        <w:t>的中垂线，得</w:t>
      </w:r>
      <w:r w:rsidRPr="00BF03AC">
        <w:t>AD=CD=AC=2</w:t>
      </w:r>
      <w:r w:rsidRPr="00BF03AC">
        <w:t>，</w:t>
      </w:r>
      <w:r w:rsidR="001168B8">
        <w:br/>
      </w:r>
      <w:r w:rsidRPr="00BF03AC">
        <w:t>因</w:t>
      </w:r>
      <w:r w:rsidRPr="00BF03AC">
        <w:t xml:space="preserve"> </w:t>
      </w:r>
      <m:oMath>
        <m:r>
          <w:rPr>
            <w:rFonts w:ascii="Cambria Math" w:hAnsi="Cambria Math" w:cs="Cambria Math"/>
          </w:rPr>
          <m:t>D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⟂</m:t>
        </m:r>
      </m:oMath>
      <w:r w:rsidRPr="00BF03AC">
        <w:t xml:space="preserve"> </w:t>
      </w:r>
      <w:r w:rsidRPr="00BF03AC">
        <w:t>平面</w:t>
      </w:r>
      <w:r w:rsidRPr="00BF03AC">
        <w:t>ABCD</w:t>
      </w:r>
      <w:r w:rsidRPr="00BF03AC">
        <w:t>，易得</w:t>
      </w:r>
      <w:r w:rsidRPr="00BF03AC">
        <w:t xml:space="preserve"> </w:t>
      </w:r>
      <m:oMath>
        <m:r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 w:cs="Cambria Math"/>
          </w:rPr>
          <m:t>C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BF03AC">
        <w:t xml:space="preserve"> </w:t>
      </w:r>
      <w:r w:rsidRPr="00BF03AC">
        <w:t>，又因</w:t>
      </w:r>
      <w:r w:rsidRPr="00BF03AC">
        <w:t xml:space="preserve"> </w:t>
      </w:r>
      <m:oMath>
        <m:r>
          <w:rPr>
            <w:rFonts w:ascii="Cambria Math" w:hAnsi="Cambria Math" w:cs="Cambria Math"/>
          </w:rPr>
          <m:t>O</m:t>
        </m:r>
      </m:oMath>
      <w:r w:rsidRPr="00BF03AC">
        <w:t xml:space="preserve"> </w:t>
      </w:r>
      <w:r w:rsidRPr="00BF03AC">
        <w:t>是</w:t>
      </w:r>
      <w:r w:rsidRPr="00BF03AC">
        <w:t xml:space="preserve"> </w:t>
      </w:r>
      <m:oMath>
        <m:r>
          <w:rPr>
            <w:rFonts w:ascii="Cambria Math" w:hAnsi="Cambria Math" w:cs="Cambria Math"/>
          </w:rPr>
          <m:t>AC</m:t>
        </m:r>
      </m:oMath>
      <w:r w:rsidRPr="00BF03AC">
        <w:t xml:space="preserve"> </w:t>
      </w:r>
      <w:r w:rsidRPr="00BF03AC">
        <w:t>中点，</w:t>
      </w:r>
      <w:r w:rsidR="001168B8">
        <w:br/>
      </w:r>
      <w:r w:rsidRPr="00BF03AC">
        <w:t>所以</w:t>
      </w:r>
      <w:r w:rsidRPr="00BF03AC">
        <w:t xml:space="preserve"> </w:t>
      </w:r>
      <m:oMath>
        <m:r>
          <w:rPr>
            <w:rFonts w:ascii="Cambria Math" w:hAnsi="Cambria Math" w:cs="Cambria Math"/>
          </w:rPr>
          <m:t>O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⟂</m:t>
        </m:r>
        <m:r>
          <w:rPr>
            <w:rFonts w:ascii="Cambria Math" w:hAnsi="Cambria Math" w:cs="Cambria Math"/>
          </w:rPr>
          <m:t>AC</m:t>
        </m:r>
      </m:oMath>
      <w:r w:rsidRPr="00BF03AC">
        <w:t xml:space="preserve"> </w:t>
      </w:r>
      <w:r w:rsidRPr="00BF03AC">
        <w:t>，……</w:t>
      </w:r>
      <w:r w:rsidRPr="00BF03AC">
        <w:t>7</w:t>
      </w:r>
      <w:r w:rsidRPr="00BF03AC">
        <w:t>分</w:t>
      </w:r>
      <w:r w:rsidRPr="00BF03AC">
        <w:br/>
      </w:r>
      <w:r w:rsidRPr="00BF03AC">
        <w:t>故</w:t>
      </w:r>
      <w:r w:rsidRPr="00BF03AC">
        <w:t xml:space="preserve"> </w:t>
      </w:r>
      <m:oMath>
        <m:r>
          <m:rPr>
            <m:sty m:val="p"/>
          </m:rPr>
          <w:rPr>
            <w:rFonts w:ascii="Cambria Math" w:hAnsi="Cambria Math"/>
          </w:rPr>
          <m:t>∠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 w:cs="Cambria Math"/>
              </w:rPr>
              <m:t>O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O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BF03AC">
        <w:t xml:space="preserve"> </w:t>
      </w:r>
      <w:r w:rsidRPr="00BF03AC">
        <w:t>就是二面角</w:t>
      </w:r>
      <w:r w:rsidRPr="00BF03AC">
        <w:t xml:space="preserve">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 w:cs="Cambria Math"/>
          </w:rPr>
          <m:t>AC</m:t>
        </m:r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BF03AC">
        <w:t xml:space="preserve"> </w:t>
      </w:r>
      <w:r w:rsidRPr="00BF03AC">
        <w:t>的平面角，……</w:t>
      </w:r>
      <w:r w:rsidRPr="00BF03AC">
        <w:t>8</w:t>
      </w:r>
      <w:r w:rsidRPr="00BF03AC">
        <w:t>分</w:t>
      </w:r>
      <w:r w:rsidRPr="00BF03AC">
        <w:br/>
      </w:r>
      <w:r w:rsidRPr="00BF03AC">
        <w:t>又因</w:t>
      </w:r>
      <w:r w:rsidRPr="00BF03AC">
        <w:t xml:space="preserve"> </w:t>
      </w:r>
      <m:oMath>
        <m:r>
          <w:rPr>
            <w:rFonts w:ascii="Cambria Math" w:hAnsi="Cambria Math" w:cs="Cambria Math"/>
          </w:rPr>
          <m:t>O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 w:cs="Cambria Math"/>
              </w:rPr>
              <m:t>O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 w:cs="Cambria Math"/>
          </w:rPr>
          <m:t>B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 w:rsidRPr="00BF03AC">
        <w:t xml:space="preserve"> </w:t>
      </w:r>
      <w:r w:rsidRPr="00BF03AC">
        <w:t>，则</w:t>
      </w:r>
      <w:r w:rsidRPr="00BF03AC">
        <w:t xml:space="preserve"> </w:t>
      </w:r>
      <m:oMath>
        <m:r>
          <w:rPr>
            <w:rFonts w:ascii="Cambria Math" w:hAnsi="Cambria Math" w:cs="Cambria Math"/>
          </w:rPr>
          <m:t>O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lang w:val="en-US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lang w:val="en-US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×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lang w:val="en-US"/>
              </w:rPr>
            </m:ctrlPr>
          </m:radPr>
          <m:deg/>
          <m:e>
            <m:r>
              <w:rPr>
                <w:rFonts w:ascii="Cambria Math" w:hAnsi="Cambria Math"/>
              </w:rPr>
              <m:t>7</m:t>
            </m:r>
          </m:e>
        </m:rad>
      </m:oMath>
      <w:r w:rsidRPr="00BF03AC">
        <w:t xml:space="preserve"> </w:t>
      </w:r>
      <w:r w:rsidRPr="00BF03AC">
        <w:t>，</w:t>
      </w:r>
      <w:r w:rsidR="001168B8">
        <w:br/>
      </w:r>
      <w:r w:rsidRPr="00BF03AC">
        <w:t>则</w:t>
      </w:r>
      <w:r w:rsidRPr="00BF03AC">
        <w:t xml:space="preserve"> </w:t>
      </w:r>
      <m:oMath>
        <m:r>
          <m:rPr>
            <m:sty m:val="p"/>
          </m:rPr>
          <w:rPr>
            <w:rFonts w:ascii="Cambria Math" w:hAnsi="Cambria Math"/>
          </w:rPr>
          <m:t>cos∠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 w:cs="Cambria Math"/>
              </w:rPr>
              <m:t>O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O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 w:cs="Cambria Math"/>
              </w:rPr>
              <m:t>O</m:t>
            </m:r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O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O</m:t>
            </m:r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7</m:t>
                </m:r>
              </m:e>
            </m:rad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7</m:t>
                </m:r>
              </m:e>
            </m:rad>
          </m:num>
          <m:den>
            <m:r>
              <w:rPr>
                <w:rFonts w:ascii="Cambria Math" w:hAnsi="Cambria Math"/>
              </w:rPr>
              <m:t>7</m:t>
            </m:r>
          </m:den>
        </m:f>
      </m:oMath>
      <w:r w:rsidRPr="00BF03AC">
        <w:t xml:space="preserve"> </w:t>
      </w:r>
      <w:r w:rsidRPr="00BF03AC">
        <w:t>。</w:t>
      </w:r>
      <w:r w:rsidR="001168B8">
        <w:br/>
      </w:r>
      <w:r w:rsidRPr="00BF03AC">
        <w:t>即二面角</w:t>
      </w:r>
      <w:r w:rsidRPr="00BF03AC">
        <w:t xml:space="preserve">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 w:cs="Cambria Math"/>
          </w:rPr>
          <m:t>AC</m:t>
        </m:r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BF03AC">
        <w:t xml:space="preserve"> </w:t>
      </w:r>
      <w:r w:rsidRPr="00BF03AC">
        <w:t>的平面角的余弦值是</w:t>
      </w:r>
      <w:r w:rsidRPr="00BF03AC">
        <w:t xml:space="preserve"> </w:t>
      </w:r>
      <m:oMath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7</m:t>
                </m:r>
              </m:e>
            </m:rad>
          </m:num>
          <m:den>
            <m:r>
              <w:rPr>
                <w:rFonts w:ascii="Cambria Math" w:hAnsi="Cambria Math"/>
              </w:rPr>
              <m:t>7</m:t>
            </m:r>
          </m:den>
        </m:f>
      </m:oMath>
      <w:proofErr w:type="gramStart"/>
      <w:r w:rsidRPr="00BF03AC">
        <w:t xml:space="preserve"> </w:t>
      </w:r>
      <w:r w:rsidRPr="00BF03AC">
        <w:t>。</w:t>
      </w:r>
      <w:proofErr w:type="gramEnd"/>
      <w:r w:rsidRPr="00BF03AC">
        <w:t>……</w:t>
      </w:r>
      <w:r w:rsidRPr="00BF03AC">
        <w:t>10</w:t>
      </w:r>
      <w:r w:rsidRPr="00BF03AC">
        <w:t>分</w:t>
      </w:r>
      <w:r w:rsidRPr="00BF03AC">
        <w:br/>
      </w:r>
      <w:r w:rsidRPr="00BF03AC">
        <w:t>（</w:t>
      </w:r>
      <w:r w:rsidRPr="00BF03AC">
        <w:t>3</w:t>
      </w:r>
      <w:r w:rsidRPr="00BF03AC">
        <w:t>）解：设</w:t>
      </w:r>
      <w:r w:rsidRPr="00BF03AC">
        <w:t xml:space="preserve"> </w:t>
      </w:r>
      <m:oMath>
        <m:r>
          <m:rPr>
            <m:sty m:val="p"/>
          </m:rPr>
          <w:rPr>
            <w:rFonts w:ascii="Cambria Math" w:hAnsi="Cambria Math"/>
          </w:rPr>
          <m:t>∠</m:t>
        </m:r>
        <m:r>
          <w:rPr>
            <w:rFonts w:ascii="Cambria Math" w:hAnsi="Cambria Math" w:cs="Cambria Math"/>
          </w:rPr>
          <m:t>ABC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 w:cs="Cambria Math"/>
          </w:rPr>
          <m:t>θ</m:t>
        </m:r>
      </m:oMath>
      <w:r w:rsidRPr="00BF03AC">
        <w:t xml:space="preserve"> </w:t>
      </w:r>
      <w:r w:rsidRPr="00BF03AC">
        <w:t>，</w:t>
      </w:r>
      <w:r w:rsidRPr="00BF03AC">
        <w:t xml:space="preserve">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 w:cs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 w:cs="Cambria Math"/>
          </w:rPr>
          <m:t>π</m:t>
        </m:r>
      </m:oMath>
      <w:r w:rsidRPr="00BF03AC">
        <w:t xml:space="preserve"> </w:t>
      </w:r>
      <w:r w:rsidRPr="00BF03AC">
        <w:t>，因</w:t>
      </w:r>
      <w:r w:rsidRPr="00BF03AC">
        <w:t xml:space="preserve"> </w:t>
      </w:r>
      <m:oMath>
        <m:r>
          <w:rPr>
            <w:rFonts w:ascii="Cambria Math" w:hAnsi="Cambria Math" w:cs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 w:cs="Cambria Math"/>
          </w:rPr>
          <m:t>AC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 w:rsidRPr="00BF03AC">
        <w:t xml:space="preserve"> </w:t>
      </w:r>
      <w:r w:rsidRPr="00BF03AC">
        <w:t>，</w:t>
      </w:r>
      <w:r w:rsidR="001168B8">
        <w:br/>
      </w:r>
      <w:r w:rsidRPr="00BF03AC">
        <w:t>由余弦定理，</w:t>
      </w:r>
      <w:r w:rsidRPr="00BF03AC">
        <w:t xml:space="preserve"> </w:t>
      </w:r>
      <m:oMath>
        <m:r>
          <w:rPr>
            <w:rFonts w:ascii="Cambria Math" w:hAnsi="Cambria Math" w:cs="Cambria Math"/>
          </w:rPr>
          <m:t>A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 w:cs="Cambria Math"/>
          </w:rPr>
          <m:t>A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 w:cs="Cambria Math"/>
          </w:rPr>
          <m:t>B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 w:cs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 w:cs="Cambria Math"/>
          </w:rPr>
          <m:t>BC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 w:cs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 w:cs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 w:cs="Cambria Math"/>
          </w:rPr>
          <m:t>θ</m:t>
        </m:r>
      </m:oMath>
      <w:r w:rsidRPr="00BF03AC">
        <w:t xml:space="preserve"> </w:t>
      </w:r>
      <w:r w:rsidRPr="00BF03AC">
        <w:t>，</w:t>
      </w:r>
      <w:r w:rsidR="001168B8">
        <w:br/>
      </w:r>
      <w:r w:rsidRPr="00BF03AC">
        <w:t xml:space="preserve">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m:rPr>
                <m:nor/>
              </m:rPr>
              <m:t>四边形</m:t>
            </m:r>
            <m:r>
              <w:rPr>
                <w:rFonts w:ascii="Cambria Math" w:hAnsi="Cambria Math" w:cs="Cambria Math"/>
              </w:rPr>
              <m:t>ABCD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Δ</m:t>
            </m:r>
            <m:r>
              <w:rPr>
                <w:rFonts w:ascii="Cambria Math" w:hAnsi="Cambria Math" w:cs="Cambria Math"/>
              </w:rPr>
              <m:t>ABC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Δ</m:t>
            </m:r>
            <m:r>
              <w:rPr>
                <w:rFonts w:ascii="Cambria Math" w:hAnsi="Cambria Math" w:cs="Cambria Math"/>
              </w:rPr>
              <m:t>ACD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 w:cs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 w:cs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 w:cs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  <w:lang w:val="en-US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 w:cs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  <w:lang w:val="en-US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 w:cs="Cambria Math"/>
              </w:rPr>
              <m:t>θ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lang w:val="en-US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 w:cs="Cambria Math"/>
              </w:rPr>
              <m:t>θ</m:t>
            </m:r>
          </m:e>
        </m:d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  <w:lang w:val="en-US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sin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 w:cs="Cambria Math"/>
              </w:rPr>
              <m:t>θ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lang w:val="en-US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  <w:lang w:val="en-US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  <w:r w:rsidRPr="00BF03AC">
        <w:t xml:space="preserve"> </w:t>
      </w:r>
      <w:r w:rsidRPr="00BF03AC">
        <w:t>，……</w:t>
      </w:r>
      <w:r w:rsidRPr="00BF03AC">
        <w:t>14</w:t>
      </w:r>
      <w:r w:rsidRPr="00BF03AC">
        <w:t>分</w:t>
      </w:r>
      <w:r w:rsidRPr="00BF03AC">
        <w:br/>
      </w:r>
      <w:r w:rsidRPr="00BF03AC">
        <w:t>因</w:t>
      </w:r>
      <w:r w:rsidRPr="00BF03AC">
        <w:t xml:space="preserve">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 w:cs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 w:cs="Cambria Math"/>
          </w:rPr>
          <m:t>π</m:t>
        </m:r>
      </m:oMath>
      <w:r w:rsidRPr="00BF03AC">
        <w:t xml:space="preserve"> </w:t>
      </w:r>
      <w:r w:rsidRPr="00BF03AC">
        <w:t>，则</w:t>
      </w:r>
      <w:r w:rsidRPr="00BF03AC">
        <w:t xml:space="preserve"> </w:t>
      </w:r>
      <m:oMath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 w:cs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&lt;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 w:cs="Cambria Math"/>
          </w:rPr>
          <m:t>π</m:t>
        </m:r>
      </m:oMath>
      <w:r w:rsidRPr="00BF03AC">
        <w:t xml:space="preserve"> </w:t>
      </w:r>
      <w:r w:rsidRPr="00BF03AC">
        <w:t>，</w:t>
      </w:r>
      <w:r w:rsidR="001168B8">
        <w:br/>
      </w:r>
      <w:r w:rsidRPr="00BF03AC">
        <w:t>故当</w:t>
      </w:r>
      <w:r w:rsidRPr="00BF03AC">
        <w:t xml:space="preserve"> </w:t>
      </w:r>
      <m:oMath>
        <m:r>
          <w:rPr>
            <w:rFonts w:ascii="Cambria Math" w:hAnsi="Cambria Math" w:cs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BF03AC">
        <w:t xml:space="preserve"> </w:t>
      </w:r>
      <w:r w:rsidRPr="00BF03AC">
        <w:t>，即</w:t>
      </w:r>
      <w:r w:rsidRPr="00BF03AC">
        <w:t xml:space="preserve"> </w:t>
      </w:r>
      <m:oMath>
        <m:r>
          <w:rPr>
            <w:rFonts w:ascii="Cambria Math" w:hAnsi="Cambria Math" w:cs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  <w:r w:rsidRPr="00BF03AC">
        <w:t xml:space="preserve"> </w:t>
      </w:r>
      <w:r w:rsidRPr="00BF03AC">
        <w:t>时，</w:t>
      </w:r>
      <w:r w:rsidRPr="00BF03AC">
        <w:t xml:space="preserve"> </w:t>
      </w:r>
      <m:oMath>
        <m:r>
          <m:rPr>
            <m:sty m:val="p"/>
          </m:rPr>
          <w:rPr>
            <w:rFonts w:ascii="Cambria Math" w:hAnsi="Cambria Math"/>
          </w:rPr>
          <m:t>sin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 w:cs="Cambria Math"/>
              </w:rPr>
              <m:t>θ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lang w:val="en-US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e>
        </m:d>
      </m:oMath>
      <w:r w:rsidRPr="00BF03AC">
        <w:t xml:space="preserve"> </w:t>
      </w:r>
      <w:r w:rsidRPr="00BF03AC">
        <w:t>取得最大值</w:t>
      </w:r>
      <w:r w:rsidRPr="00BF03AC">
        <w:t>1</w:t>
      </w:r>
      <w:r w:rsidRPr="00BF03AC">
        <w:t>，</w:t>
      </w:r>
      <w:r w:rsidR="001168B8">
        <w:br/>
      </w:r>
      <w:r w:rsidRPr="00BF03AC">
        <w:t>此时</w:t>
      </w:r>
      <w:r w:rsidRPr="00BF03AC">
        <w:t xml:space="preserve">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m:rPr>
                <m:nor/>
              </m:rPr>
              <m:t>四边形</m:t>
            </m:r>
            <m:r>
              <w:rPr>
                <w:rFonts w:ascii="Cambria Math" w:hAnsi="Cambria Math" w:cs="Cambria Math"/>
              </w:rPr>
              <m:t>ABCD</m:t>
            </m:r>
          </m:sub>
        </m:sSub>
      </m:oMath>
      <w:r w:rsidRPr="00BF03AC">
        <w:t xml:space="preserve"> </w:t>
      </w:r>
      <w:r w:rsidRPr="00BF03AC">
        <w:t>的最大值为</w:t>
      </w:r>
      <w:r w:rsidRPr="00BF03AC">
        <w:t xml:space="preserve">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  <w:lang w:val="en-US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  <w:r w:rsidRPr="00BF03AC">
        <w:t xml:space="preserve"> </w:t>
      </w:r>
      <w:r w:rsidRPr="00BF03AC">
        <w:t>，……</w:t>
      </w:r>
      <w:r w:rsidRPr="00BF03AC">
        <w:t>16</w:t>
      </w:r>
      <w:r w:rsidRPr="00BF03AC">
        <w:t>分</w:t>
      </w:r>
      <w:r w:rsidRPr="00BF03AC">
        <w:br/>
      </w:r>
      <w:r w:rsidRPr="00BF03AC">
        <w:t>故直四棱柱</w:t>
      </w:r>
      <w:r w:rsidRPr="00BF03AC">
        <w:t xml:space="preserve"> </w:t>
      </w:r>
      <m:oMath>
        <m:r>
          <w:rPr>
            <w:rFonts w:ascii="Cambria Math" w:hAnsi="Cambria Math" w:cs="Cambria Math"/>
          </w:rPr>
          <m:t>ABCD</m:t>
        </m:r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BF03AC">
        <w:t xml:space="preserve"> </w:t>
      </w:r>
      <w:r w:rsidRPr="00BF03AC">
        <w:t>体积的最大值</w:t>
      </w:r>
      <w:r w:rsidRPr="00BF03AC">
        <w:t xml:space="preserve">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 w:cs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  <w:lang w:val="en-US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m:rPr>
            <m:sty m:val="p"/>
          </m:rPr>
          <w:rPr>
            <w:rFonts w:ascii="Cambria Math" w:hAnsi="Cambria Math"/>
          </w:rPr>
          <m:t>)×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ad>
          <m:radPr>
            <m:degHide m:val="1"/>
            <m:ctrlPr>
              <w:rPr>
                <w:rFonts w:ascii="Cambria Math" w:hAnsi="Cambria Math"/>
                <w:lang w:val="en-US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  <w:r w:rsidRPr="00BF03AC">
        <w:t xml:space="preserve"> </w:t>
      </w:r>
      <w:r w:rsidRPr="00BF03AC">
        <w:t>。</w:t>
      </w:r>
      <w:r w:rsidRPr="00BF03AC">
        <w:rPr>
          <w:lang w:val="en-US"/>
        </w:rPr>
        <w:t>……</w:t>
      </w:r>
      <w:r w:rsidRPr="00BF03AC">
        <w:rPr>
          <w:lang w:val="en-US"/>
        </w:rPr>
        <w:t>17</w:t>
      </w:r>
      <w:r w:rsidRPr="00BF03AC">
        <w:rPr>
          <w:lang w:val="en-US"/>
        </w:rPr>
        <w:t>分</w:t>
      </w:r>
      <w:r w:rsidRPr="00BF03AC">
        <w:rPr>
          <w:lang w:val="en-US"/>
        </w:rPr>
        <w:br/>
      </w:r>
    </w:p>
    <w:bookmarkEnd w:id="1"/>
    <w:bookmarkEnd w:id="5"/>
    <w:bookmarkEnd w:id="6"/>
    <w:bookmarkEnd w:id="7"/>
    <w:p w14:paraId="3B36BD21" w14:textId="77777777" w:rsidR="006F4342" w:rsidRPr="006F4342" w:rsidRDefault="006F4342" w:rsidP="006F4342">
      <w:pPr>
        <w:jc w:val="right"/>
      </w:pPr>
    </w:p>
    <w:sectPr w:rsidR="006F4342" w:rsidRPr="006F4342" w:rsidSect="00FC1D29">
      <w:headerReference w:type="default" r:id="rId17"/>
      <w:footerReference w:type="default" r:id="rId18"/>
      <w:pgSz w:w="11906" w:h="16838" w:code="9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53A4BF" w14:textId="77777777" w:rsidR="00470347" w:rsidRDefault="00470347" w:rsidP="001470E7">
      <w:pPr>
        <w:spacing w:after="0" w:line="240" w:lineRule="auto"/>
      </w:pPr>
      <w:r>
        <w:separator/>
      </w:r>
    </w:p>
  </w:endnote>
  <w:endnote w:type="continuationSeparator" w:id="0">
    <w:p w14:paraId="5212ADC6" w14:textId="77777777" w:rsidR="00470347" w:rsidRDefault="00470347" w:rsidP="001470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6BFBE" w14:textId="77777777" w:rsidR="0016279A" w:rsidRDefault="006F4342">
    <w:pPr>
      <w:pStyle w:val="a6"/>
    </w:pPr>
    <w:r>
      <w:rPr>
        <w:rFonts w:ascii="宋体" w:eastAsia="宋体" w:hAnsi="宋体" w:cs="宋体" w:hint="eastAsia"/>
      </w:rPr>
      <w:t xml:space="preserve">抖音小红书 </w:t>
    </w:r>
    <w:r w:rsidR="00E735C0" w:rsidRPr="00F26C9A">
      <w:rPr>
        <w:rFonts w:ascii="宋体" w:eastAsia="宋体" w:hAnsi="宋体" w:cs="宋体" w:hint="eastAsia"/>
      </w:rPr>
      <w:t>数学</w:t>
    </w:r>
    <w:r w:rsidR="00E735C0">
      <w:rPr>
        <w:rFonts w:ascii="宋体" w:eastAsia="宋体" w:hAnsi="宋体" w:cs="宋体" w:hint="eastAsia"/>
      </w:rPr>
      <w:t>妙呀</w:t>
    </w:r>
    <w:sdt>
      <w:sdtPr>
        <w:rPr>
          <w:rFonts w:hint="eastAsia"/>
        </w:rPr>
        <w:id w:val="-2077578781"/>
        <w:docPartObj>
          <w:docPartGallery w:val="Page Numbers (Bottom of Page)"/>
          <w:docPartUnique/>
        </w:docPartObj>
      </w:sdtPr>
      <w:sdtContent>
        <w:r w:rsidR="0016279A">
          <w:rPr>
            <w:rFonts w:hint="eastAsia"/>
            <w:noProof/>
          </w:rPr>
          <mc:AlternateContent>
            <mc:Choice Requires="wpg">
              <w:drawing>
                <wp:anchor distT="0" distB="0" distL="114300" distR="114300" simplePos="0" relativeHeight="251658240" behindDoc="0" locked="0" layoutInCell="0" allowOverlap="1" wp14:anchorId="511FB04B" wp14:editId="47BB0B48">
                  <wp:simplePos x="0" y="0"/>
                  <wp:positionH relativeFrom="rightMargin">
                    <wp:align>right</wp:align>
                  </wp:positionH>
                  <wp:positionV relativeFrom="bottomMargin">
                    <wp:align>bottom</wp:align>
                  </wp:positionV>
                  <wp:extent cx="914400" cy="914400"/>
                  <wp:effectExtent l="11430" t="0" r="0" b="0"/>
                  <wp:wrapNone/>
                  <wp:docPr id="1613325719" name="组合 34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914400" cy="914400"/>
                            <a:chOff x="10800" y="14400"/>
                            <a:chExt cx="1440" cy="1440"/>
                          </a:xfrm>
                        </wpg:grpSpPr>
                        <wps:wsp>
                          <wps:cNvPr id="2141722768" name="Rectangle 2"/>
                          <wps:cNvSpPr>
                            <a:spLocks noChangeArrowheads="1"/>
                          </wps:cNvSpPr>
                          <wps:spPr bwMode="auto">
                            <a:xfrm>
                              <a:off x="10800" y="14400"/>
                              <a:ext cx="1440" cy="14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D8EF70F" w14:textId="77777777" w:rsidR="0016279A" w:rsidRDefault="0016279A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53806560" name="AutoShape 3"/>
                          <wps:cNvSpPr>
                            <a:spLocks noChangeArrowheads="1"/>
                          </wps:cNvSpPr>
                          <wps:spPr bwMode="auto">
                            <a:xfrm rot="13500000" flipH="1">
                              <a:off x="10813" y="14744"/>
                              <a:ext cx="1121" cy="495"/>
                            </a:xfrm>
                            <a:prstGeom prst="homePlate">
                              <a:avLst>
                                <a:gd name="adj" fmla="val 56616"/>
                              </a:avLst>
                            </a:prstGeom>
                            <a:noFill/>
                            <a:ln w="9525">
                              <a:solidFill>
                                <a:srgbClr val="5C83B4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5C83B4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1815624" w14:textId="77777777" w:rsidR="0016279A" w:rsidRDefault="0016279A">
                                <w:pPr>
                                  <w:pStyle w:val="a6"/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t>2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1FB04B" id="组合 348" o:spid="_x0000_s1026" style="position:absolute;margin-left:20.8pt;margin-top:0;width:1in;height:1in;z-index:251658240;mso-position-horizontal:right;mso-position-horizontal-relative:right-margin-area;mso-position-vertical:bottom;mso-position-vertical-relative:bottom-margin-area" coordorigin="10800,14400" coordsize="1440,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" o:allowincell="f">
                  <v:rect id="Rectangle 2" o:spid="_x0000_s1027" style="position:absolute;left:10800;top:14400;width:1440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" stroked="f">
                    <v:textbox>
                      <w:txbxContent>
                        <w:p w14:paraId="1D8EF70F" w14:textId="77777777" w:rsidR="0016279A" w:rsidRDefault="0016279A"/>
                      </w:txbxContent>
                    </v:textbox>
                  </v:rect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AutoShape 3" o:spid="_x0000_s1028" type="#_x0000_t15" style="position:absolute;left:10813;top:14744;width:1121;height:495;rotation:135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" filled="f" fillcolor="#5c83b4" strokecolor="#5c83b4">
                    <v:textbox inset=",0,,0">
                      <w:txbxContent>
                        <w:p w14:paraId="31815624" w14:textId="77777777" w:rsidR="0016279A" w:rsidRDefault="0016279A">
                          <w:pPr>
                            <w:pStyle w:val="a6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</v:shape>
                  <w10:wrap anchorx="margin" anchory="margin"/>
                </v:group>
              </w:pict>
            </mc:Fallback>
          </mc:AlternateConten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53A03" w14:textId="77777777" w:rsidR="00470347" w:rsidRDefault="00470347" w:rsidP="001470E7">
      <w:pPr>
        <w:spacing w:after="0" w:line="240" w:lineRule="auto"/>
      </w:pPr>
      <w:r>
        <w:separator/>
      </w:r>
    </w:p>
  </w:footnote>
  <w:footnote w:type="continuationSeparator" w:id="0">
    <w:p w14:paraId="2D9CA369" w14:textId="77777777" w:rsidR="00470347" w:rsidRDefault="00470347" w:rsidP="001470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2C3DE" w14:textId="77777777" w:rsidR="006F4342" w:rsidRPr="006F4342" w:rsidRDefault="006F4342" w:rsidP="006F4342">
    <w:pPr>
      <w:pStyle w:val="a4"/>
      <w:tabs>
        <w:tab w:val="clear" w:pos="4153"/>
        <w:tab w:val="clear" w:pos="8306"/>
        <w:tab w:val="right" w:pos="10466"/>
      </w:tabs>
      <w:jc w:val="left"/>
      <w:rPr>
        <w:lang w:val="en-US"/>
      </w:rPr>
    </w:pPr>
    <w:r w:rsidRPr="006F4342">
      <w:rPr>
        <w:rFonts w:hint="eastAsia"/>
        <w:lang w:val="en-US"/>
      </w:rPr>
      <w:t>抖音小红书</w:t>
    </w:r>
    <w:r w:rsidRPr="006F4342">
      <w:rPr>
        <w:lang w:val="en-US"/>
      </w:rPr>
      <w:t xml:space="preserve"> </w:t>
    </w:r>
    <w:r w:rsidRPr="006F4342">
      <w:rPr>
        <w:rFonts w:hint="eastAsia"/>
        <w:lang w:val="en-US"/>
      </w:rPr>
      <w:t>数学妙呀</w:t>
    </w:r>
    <w:r>
      <w:rPr>
        <w:lang w:val="en-US"/>
      </w:rPr>
      <w:tab/>
    </w:r>
    <w:r w:rsidRPr="006F4342">
      <w:rPr>
        <w:rFonts w:hint="eastAsia"/>
        <w:lang w:val="en-US"/>
      </w:rPr>
      <w:t>抖音小红书</w:t>
    </w:r>
    <w:r w:rsidRPr="006F4342">
      <w:rPr>
        <w:lang w:val="en-US"/>
      </w:rPr>
      <w:t xml:space="preserve"> </w:t>
    </w:r>
    <w:r w:rsidRPr="006F4342">
      <w:rPr>
        <w:rFonts w:hint="eastAsia"/>
        <w:lang w:val="en-US"/>
      </w:rPr>
      <w:t>数学妙呀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54211A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A540FD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A99412"/>
    <w:multiLevelType w:val="multilevel"/>
    <w:tmpl w:val="6856179C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8"/>
    <w:multiLevelType w:val="multilevel"/>
    <w:tmpl w:val="A0BE153A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9"/>
    <w:multiLevelType w:val="multilevel"/>
    <w:tmpl w:val="15C8F87E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31"/>
    <w:multiLevelType w:val="multilevel"/>
    <w:tmpl w:val="C8B2DEFE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6" w15:restartNumberingAfterBreak="0">
    <w:nsid w:val="00A99432"/>
    <w:multiLevelType w:val="multilevel"/>
    <w:tmpl w:val="8F321822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7" w15:restartNumberingAfterBreak="0">
    <w:nsid w:val="0A994110"/>
    <w:multiLevelType w:val="multilevel"/>
    <w:tmpl w:val="43E41034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0A994112"/>
    <w:multiLevelType w:val="multilevel"/>
    <w:tmpl w:val="F7E24C04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0A994116"/>
    <w:multiLevelType w:val="multilevel"/>
    <w:tmpl w:val="72C43DF8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170CD2DE"/>
    <w:multiLevelType w:val="multilevel"/>
    <w:tmpl w:val="629A231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1" w15:restartNumberingAfterBreak="0">
    <w:nsid w:val="2F172FDB"/>
    <w:multiLevelType w:val="hybridMultilevel"/>
    <w:tmpl w:val="99CEE3B6"/>
    <w:lvl w:ilvl="0" w:tplc="36943E3A">
      <w:start w:val="1"/>
      <w:numFmt w:val="decimal"/>
      <w:pStyle w:val="1"/>
      <w:suff w:val="nothing"/>
      <w:lvlText w:val="%1．"/>
      <w:lvlJc w:val="left"/>
      <w:pPr>
        <w:ind w:left="440" w:hanging="44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33E469A4"/>
    <w:multiLevelType w:val="hybridMultilevel"/>
    <w:tmpl w:val="69FEB5B4"/>
    <w:lvl w:ilvl="0" w:tplc="BFA2222C">
      <w:start w:val="1"/>
      <w:numFmt w:val="japaneseCounting"/>
      <w:lvlText w:val="%1，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4BD56ED7"/>
    <w:multiLevelType w:val="hybridMultilevel"/>
    <w:tmpl w:val="4C7E0872"/>
    <w:lvl w:ilvl="0" w:tplc="D6EE2148">
      <w:start w:val="1"/>
      <w:numFmt w:val="decimal"/>
      <w:lvlText w:val="（%1）"/>
      <w:lvlJc w:val="left"/>
      <w:pPr>
        <w:ind w:left="1266" w:hanging="7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6" w:hanging="440"/>
      </w:pPr>
    </w:lvl>
    <w:lvl w:ilvl="2" w:tplc="0409001B" w:tentative="1">
      <w:start w:val="1"/>
      <w:numFmt w:val="lowerRoman"/>
      <w:lvlText w:val="%3."/>
      <w:lvlJc w:val="right"/>
      <w:pPr>
        <w:ind w:left="1886" w:hanging="440"/>
      </w:pPr>
    </w:lvl>
    <w:lvl w:ilvl="3" w:tplc="0409000F" w:tentative="1">
      <w:start w:val="1"/>
      <w:numFmt w:val="decimal"/>
      <w:lvlText w:val="%4."/>
      <w:lvlJc w:val="left"/>
      <w:pPr>
        <w:ind w:left="2326" w:hanging="440"/>
      </w:pPr>
    </w:lvl>
    <w:lvl w:ilvl="4" w:tplc="04090019" w:tentative="1">
      <w:start w:val="1"/>
      <w:numFmt w:val="lowerLetter"/>
      <w:lvlText w:val="%5)"/>
      <w:lvlJc w:val="left"/>
      <w:pPr>
        <w:ind w:left="2766" w:hanging="440"/>
      </w:pPr>
    </w:lvl>
    <w:lvl w:ilvl="5" w:tplc="0409001B" w:tentative="1">
      <w:start w:val="1"/>
      <w:numFmt w:val="lowerRoman"/>
      <w:lvlText w:val="%6."/>
      <w:lvlJc w:val="right"/>
      <w:pPr>
        <w:ind w:left="3206" w:hanging="440"/>
      </w:pPr>
    </w:lvl>
    <w:lvl w:ilvl="6" w:tplc="0409000F" w:tentative="1">
      <w:start w:val="1"/>
      <w:numFmt w:val="decimal"/>
      <w:lvlText w:val="%7."/>
      <w:lvlJc w:val="left"/>
      <w:pPr>
        <w:ind w:left="3646" w:hanging="440"/>
      </w:pPr>
    </w:lvl>
    <w:lvl w:ilvl="7" w:tplc="04090019" w:tentative="1">
      <w:start w:val="1"/>
      <w:numFmt w:val="lowerLetter"/>
      <w:lvlText w:val="%8)"/>
      <w:lvlJc w:val="left"/>
      <w:pPr>
        <w:ind w:left="4086" w:hanging="440"/>
      </w:pPr>
    </w:lvl>
    <w:lvl w:ilvl="8" w:tplc="0409001B" w:tentative="1">
      <w:start w:val="1"/>
      <w:numFmt w:val="lowerRoman"/>
      <w:lvlText w:val="%9."/>
      <w:lvlJc w:val="right"/>
      <w:pPr>
        <w:ind w:left="4526" w:hanging="440"/>
      </w:pPr>
    </w:lvl>
  </w:abstractNum>
  <w:abstractNum w:abstractNumId="14" w15:restartNumberingAfterBreak="0">
    <w:nsid w:val="5DD6126F"/>
    <w:multiLevelType w:val="hybridMultilevel"/>
    <w:tmpl w:val="63FAE954"/>
    <w:lvl w:ilvl="0" w:tplc="A89015C4">
      <w:start w:val="1"/>
      <w:numFmt w:val="decimal"/>
      <w:lvlText w:val="（%1）"/>
      <w:lvlJc w:val="left"/>
      <w:pPr>
        <w:ind w:left="1266" w:hanging="7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6" w:hanging="440"/>
      </w:pPr>
    </w:lvl>
    <w:lvl w:ilvl="2" w:tplc="0409001B" w:tentative="1">
      <w:start w:val="1"/>
      <w:numFmt w:val="lowerRoman"/>
      <w:lvlText w:val="%3."/>
      <w:lvlJc w:val="right"/>
      <w:pPr>
        <w:ind w:left="1886" w:hanging="440"/>
      </w:pPr>
    </w:lvl>
    <w:lvl w:ilvl="3" w:tplc="0409000F" w:tentative="1">
      <w:start w:val="1"/>
      <w:numFmt w:val="decimal"/>
      <w:lvlText w:val="%4."/>
      <w:lvlJc w:val="left"/>
      <w:pPr>
        <w:ind w:left="2326" w:hanging="440"/>
      </w:pPr>
    </w:lvl>
    <w:lvl w:ilvl="4" w:tplc="04090019" w:tentative="1">
      <w:start w:val="1"/>
      <w:numFmt w:val="lowerLetter"/>
      <w:lvlText w:val="%5)"/>
      <w:lvlJc w:val="left"/>
      <w:pPr>
        <w:ind w:left="2766" w:hanging="440"/>
      </w:pPr>
    </w:lvl>
    <w:lvl w:ilvl="5" w:tplc="0409001B" w:tentative="1">
      <w:start w:val="1"/>
      <w:numFmt w:val="lowerRoman"/>
      <w:lvlText w:val="%6."/>
      <w:lvlJc w:val="right"/>
      <w:pPr>
        <w:ind w:left="3206" w:hanging="440"/>
      </w:pPr>
    </w:lvl>
    <w:lvl w:ilvl="6" w:tplc="0409000F" w:tentative="1">
      <w:start w:val="1"/>
      <w:numFmt w:val="decimal"/>
      <w:lvlText w:val="%7."/>
      <w:lvlJc w:val="left"/>
      <w:pPr>
        <w:ind w:left="3646" w:hanging="440"/>
      </w:pPr>
    </w:lvl>
    <w:lvl w:ilvl="7" w:tplc="04090019" w:tentative="1">
      <w:start w:val="1"/>
      <w:numFmt w:val="lowerLetter"/>
      <w:lvlText w:val="%8)"/>
      <w:lvlJc w:val="left"/>
      <w:pPr>
        <w:ind w:left="4086" w:hanging="440"/>
      </w:pPr>
    </w:lvl>
    <w:lvl w:ilvl="8" w:tplc="0409001B" w:tentative="1">
      <w:start w:val="1"/>
      <w:numFmt w:val="lowerRoman"/>
      <w:lvlText w:val="%9."/>
      <w:lvlJc w:val="right"/>
      <w:pPr>
        <w:ind w:left="4526" w:hanging="440"/>
      </w:pPr>
    </w:lvl>
  </w:abstractNum>
  <w:abstractNum w:abstractNumId="15" w15:restartNumberingAfterBreak="0">
    <w:nsid w:val="75A347A4"/>
    <w:multiLevelType w:val="hybridMultilevel"/>
    <w:tmpl w:val="C6CADEF6"/>
    <w:lvl w:ilvl="0" w:tplc="7FC0850C">
      <w:start w:val="1"/>
      <w:numFmt w:val="decimal"/>
      <w:suff w:val="space"/>
      <w:lvlText w:val="%1.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28206297">
    <w:abstractNumId w:val="13"/>
  </w:num>
  <w:num w:numId="2" w16cid:durableId="1004014197">
    <w:abstractNumId w:val="14"/>
  </w:num>
  <w:num w:numId="3" w16cid:durableId="1567761245">
    <w:abstractNumId w:val="12"/>
  </w:num>
  <w:num w:numId="4" w16cid:durableId="1009870482">
    <w:abstractNumId w:val="11"/>
  </w:num>
  <w:num w:numId="5" w16cid:durableId="1400471036">
    <w:abstractNumId w:val="10"/>
  </w:num>
  <w:num w:numId="6" w16cid:durableId="101189429">
    <w:abstractNumId w:val="0"/>
  </w:num>
  <w:num w:numId="7" w16cid:durableId="53539057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81160154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787116919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" w16cid:durableId="2075200144">
    <w:abstractNumId w:val="3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1" w16cid:durableId="772938913">
    <w:abstractNumId w:val="4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2" w16cid:durableId="871726497">
    <w:abstractNumId w:val="9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3" w16cid:durableId="202782227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68843681">
    <w:abstractNumId w:val="6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5" w16cid:durableId="203766008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254711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800925198">
    <w:abstractNumId w:val="7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8" w16cid:durableId="2074112413">
    <w:abstractNumId w:val="8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9" w16cid:durableId="74423193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03AC"/>
    <w:rsid w:val="00004A48"/>
    <w:rsid w:val="00006A09"/>
    <w:rsid w:val="00007504"/>
    <w:rsid w:val="000112F0"/>
    <w:rsid w:val="00013040"/>
    <w:rsid w:val="00020EE1"/>
    <w:rsid w:val="000359DA"/>
    <w:rsid w:val="00035C2F"/>
    <w:rsid w:val="00040E94"/>
    <w:rsid w:val="00053921"/>
    <w:rsid w:val="0005681E"/>
    <w:rsid w:val="00061B38"/>
    <w:rsid w:val="0006348B"/>
    <w:rsid w:val="00064828"/>
    <w:rsid w:val="000651B1"/>
    <w:rsid w:val="000875C8"/>
    <w:rsid w:val="00092BE3"/>
    <w:rsid w:val="00095361"/>
    <w:rsid w:val="00097683"/>
    <w:rsid w:val="000A412D"/>
    <w:rsid w:val="000B204A"/>
    <w:rsid w:val="000E30BE"/>
    <w:rsid w:val="000E3B2C"/>
    <w:rsid w:val="000E76DF"/>
    <w:rsid w:val="000E7745"/>
    <w:rsid w:val="000F0119"/>
    <w:rsid w:val="000F07CC"/>
    <w:rsid w:val="000F2F90"/>
    <w:rsid w:val="0010209B"/>
    <w:rsid w:val="00104012"/>
    <w:rsid w:val="001168B8"/>
    <w:rsid w:val="00130472"/>
    <w:rsid w:val="00137FCC"/>
    <w:rsid w:val="0014247B"/>
    <w:rsid w:val="0014300C"/>
    <w:rsid w:val="001470E7"/>
    <w:rsid w:val="0015114F"/>
    <w:rsid w:val="0016279A"/>
    <w:rsid w:val="00170FD3"/>
    <w:rsid w:val="0017747E"/>
    <w:rsid w:val="00182A4A"/>
    <w:rsid w:val="001901BB"/>
    <w:rsid w:val="00196AE3"/>
    <w:rsid w:val="0019786F"/>
    <w:rsid w:val="001C0A88"/>
    <w:rsid w:val="001C6B2A"/>
    <w:rsid w:val="001D3B7E"/>
    <w:rsid w:val="001E0062"/>
    <w:rsid w:val="001E0650"/>
    <w:rsid w:val="00214D39"/>
    <w:rsid w:val="00221B66"/>
    <w:rsid w:val="0022476D"/>
    <w:rsid w:val="002313D3"/>
    <w:rsid w:val="002348AB"/>
    <w:rsid w:val="002400D3"/>
    <w:rsid w:val="00243FD3"/>
    <w:rsid w:val="002507E1"/>
    <w:rsid w:val="00252655"/>
    <w:rsid w:val="00252BDB"/>
    <w:rsid w:val="00261AB5"/>
    <w:rsid w:val="00263096"/>
    <w:rsid w:val="0026590F"/>
    <w:rsid w:val="00281253"/>
    <w:rsid w:val="00283E3B"/>
    <w:rsid w:val="002A4526"/>
    <w:rsid w:val="002B1E1D"/>
    <w:rsid w:val="002B50FB"/>
    <w:rsid w:val="002B60E4"/>
    <w:rsid w:val="002B7FC4"/>
    <w:rsid w:val="002C77C4"/>
    <w:rsid w:val="002C790F"/>
    <w:rsid w:val="002D25C4"/>
    <w:rsid w:val="002E092A"/>
    <w:rsid w:val="002E32CA"/>
    <w:rsid w:val="002F6EA2"/>
    <w:rsid w:val="00304E8A"/>
    <w:rsid w:val="003161BC"/>
    <w:rsid w:val="003220EF"/>
    <w:rsid w:val="00323E00"/>
    <w:rsid w:val="00335A07"/>
    <w:rsid w:val="003415FD"/>
    <w:rsid w:val="00350F54"/>
    <w:rsid w:val="00353B6C"/>
    <w:rsid w:val="003609BE"/>
    <w:rsid w:val="00361F68"/>
    <w:rsid w:val="00366C83"/>
    <w:rsid w:val="003717F6"/>
    <w:rsid w:val="00380CBD"/>
    <w:rsid w:val="00383AC1"/>
    <w:rsid w:val="00386572"/>
    <w:rsid w:val="00390387"/>
    <w:rsid w:val="003A388C"/>
    <w:rsid w:val="003B041A"/>
    <w:rsid w:val="003C5F5C"/>
    <w:rsid w:val="003E444D"/>
    <w:rsid w:val="003E7EB5"/>
    <w:rsid w:val="0042064E"/>
    <w:rsid w:val="0042283B"/>
    <w:rsid w:val="004253C3"/>
    <w:rsid w:val="00426562"/>
    <w:rsid w:val="004272C8"/>
    <w:rsid w:val="00431C31"/>
    <w:rsid w:val="00446A7A"/>
    <w:rsid w:val="00453308"/>
    <w:rsid w:val="00460200"/>
    <w:rsid w:val="0046414D"/>
    <w:rsid w:val="00466099"/>
    <w:rsid w:val="00470347"/>
    <w:rsid w:val="004740D8"/>
    <w:rsid w:val="00474412"/>
    <w:rsid w:val="004746D9"/>
    <w:rsid w:val="004747FA"/>
    <w:rsid w:val="00483D15"/>
    <w:rsid w:val="00485E4F"/>
    <w:rsid w:val="004A48F6"/>
    <w:rsid w:val="004A5F14"/>
    <w:rsid w:val="004A62CC"/>
    <w:rsid w:val="004A7906"/>
    <w:rsid w:val="004B4278"/>
    <w:rsid w:val="004D22B2"/>
    <w:rsid w:val="004D30DB"/>
    <w:rsid w:val="004E400E"/>
    <w:rsid w:val="004E47FB"/>
    <w:rsid w:val="004E4A34"/>
    <w:rsid w:val="004E66E4"/>
    <w:rsid w:val="004E68FD"/>
    <w:rsid w:val="004E6B78"/>
    <w:rsid w:val="004F0850"/>
    <w:rsid w:val="00502CC6"/>
    <w:rsid w:val="005178A3"/>
    <w:rsid w:val="005276DD"/>
    <w:rsid w:val="00530196"/>
    <w:rsid w:val="00534301"/>
    <w:rsid w:val="00535BEB"/>
    <w:rsid w:val="00537A04"/>
    <w:rsid w:val="00550E6E"/>
    <w:rsid w:val="00555516"/>
    <w:rsid w:val="00556CDB"/>
    <w:rsid w:val="00564439"/>
    <w:rsid w:val="00565659"/>
    <w:rsid w:val="00570D59"/>
    <w:rsid w:val="00571C70"/>
    <w:rsid w:val="00576A3B"/>
    <w:rsid w:val="0058774F"/>
    <w:rsid w:val="00594491"/>
    <w:rsid w:val="005A293C"/>
    <w:rsid w:val="005A7521"/>
    <w:rsid w:val="005A7BFC"/>
    <w:rsid w:val="005B23BF"/>
    <w:rsid w:val="005C69AA"/>
    <w:rsid w:val="005C6F33"/>
    <w:rsid w:val="005D26F2"/>
    <w:rsid w:val="005D294E"/>
    <w:rsid w:val="005E157D"/>
    <w:rsid w:val="005E351B"/>
    <w:rsid w:val="006058AE"/>
    <w:rsid w:val="00607F08"/>
    <w:rsid w:val="006144C7"/>
    <w:rsid w:val="00624304"/>
    <w:rsid w:val="0062633C"/>
    <w:rsid w:val="006706D4"/>
    <w:rsid w:val="0067435E"/>
    <w:rsid w:val="00674C7D"/>
    <w:rsid w:val="0068246D"/>
    <w:rsid w:val="00690029"/>
    <w:rsid w:val="006940E3"/>
    <w:rsid w:val="006A1009"/>
    <w:rsid w:val="006A43E9"/>
    <w:rsid w:val="006B064C"/>
    <w:rsid w:val="006D0F98"/>
    <w:rsid w:val="006D3B8B"/>
    <w:rsid w:val="006D6B27"/>
    <w:rsid w:val="006F4342"/>
    <w:rsid w:val="006F468A"/>
    <w:rsid w:val="00700149"/>
    <w:rsid w:val="0070106C"/>
    <w:rsid w:val="00704D28"/>
    <w:rsid w:val="00706C8D"/>
    <w:rsid w:val="007128B0"/>
    <w:rsid w:val="00722BEF"/>
    <w:rsid w:val="00722D90"/>
    <w:rsid w:val="00730E3B"/>
    <w:rsid w:val="00732E14"/>
    <w:rsid w:val="007335D5"/>
    <w:rsid w:val="00735ADD"/>
    <w:rsid w:val="007363DC"/>
    <w:rsid w:val="0073746F"/>
    <w:rsid w:val="007419F9"/>
    <w:rsid w:val="007427F2"/>
    <w:rsid w:val="007558AB"/>
    <w:rsid w:val="0076769C"/>
    <w:rsid w:val="00772C5B"/>
    <w:rsid w:val="00772C5C"/>
    <w:rsid w:val="00777175"/>
    <w:rsid w:val="00786F13"/>
    <w:rsid w:val="0079269C"/>
    <w:rsid w:val="00796133"/>
    <w:rsid w:val="007A4016"/>
    <w:rsid w:val="007A5D92"/>
    <w:rsid w:val="007B1A61"/>
    <w:rsid w:val="007B21E3"/>
    <w:rsid w:val="007B7E26"/>
    <w:rsid w:val="007C1F3E"/>
    <w:rsid w:val="007C6232"/>
    <w:rsid w:val="007C67B8"/>
    <w:rsid w:val="007D201B"/>
    <w:rsid w:val="007D7B71"/>
    <w:rsid w:val="007E3B9F"/>
    <w:rsid w:val="00800F9C"/>
    <w:rsid w:val="008026A4"/>
    <w:rsid w:val="0081466E"/>
    <w:rsid w:val="00832EB7"/>
    <w:rsid w:val="008468A0"/>
    <w:rsid w:val="00854950"/>
    <w:rsid w:val="00856A44"/>
    <w:rsid w:val="008745B8"/>
    <w:rsid w:val="0089136B"/>
    <w:rsid w:val="00897B95"/>
    <w:rsid w:val="008B3DD0"/>
    <w:rsid w:val="008B3EF0"/>
    <w:rsid w:val="008D3033"/>
    <w:rsid w:val="008E4056"/>
    <w:rsid w:val="008E4793"/>
    <w:rsid w:val="008E7CC2"/>
    <w:rsid w:val="008F1A6E"/>
    <w:rsid w:val="008F5246"/>
    <w:rsid w:val="008F58B8"/>
    <w:rsid w:val="008F64A8"/>
    <w:rsid w:val="00902616"/>
    <w:rsid w:val="00910AE6"/>
    <w:rsid w:val="00912364"/>
    <w:rsid w:val="00925BDC"/>
    <w:rsid w:val="00935138"/>
    <w:rsid w:val="0093619C"/>
    <w:rsid w:val="00940E7B"/>
    <w:rsid w:val="00945B13"/>
    <w:rsid w:val="00952A42"/>
    <w:rsid w:val="00952BF3"/>
    <w:rsid w:val="00965EC6"/>
    <w:rsid w:val="00967169"/>
    <w:rsid w:val="00970F93"/>
    <w:rsid w:val="009772BB"/>
    <w:rsid w:val="00981F67"/>
    <w:rsid w:val="00991736"/>
    <w:rsid w:val="00997EE3"/>
    <w:rsid w:val="009A3307"/>
    <w:rsid w:val="009B575D"/>
    <w:rsid w:val="009C324B"/>
    <w:rsid w:val="009C4E45"/>
    <w:rsid w:val="009D52D5"/>
    <w:rsid w:val="009E4212"/>
    <w:rsid w:val="009F4F9B"/>
    <w:rsid w:val="00A0197C"/>
    <w:rsid w:val="00A03548"/>
    <w:rsid w:val="00A1321F"/>
    <w:rsid w:val="00A178B4"/>
    <w:rsid w:val="00A25EEB"/>
    <w:rsid w:val="00A2666E"/>
    <w:rsid w:val="00A3440F"/>
    <w:rsid w:val="00A3504C"/>
    <w:rsid w:val="00A50913"/>
    <w:rsid w:val="00A53EE5"/>
    <w:rsid w:val="00A57364"/>
    <w:rsid w:val="00A57B5C"/>
    <w:rsid w:val="00A6270E"/>
    <w:rsid w:val="00A635BC"/>
    <w:rsid w:val="00A74F37"/>
    <w:rsid w:val="00A86965"/>
    <w:rsid w:val="00A873CA"/>
    <w:rsid w:val="00AA06F2"/>
    <w:rsid w:val="00AB6270"/>
    <w:rsid w:val="00AC3558"/>
    <w:rsid w:val="00AC57B9"/>
    <w:rsid w:val="00AD65EF"/>
    <w:rsid w:val="00AF0920"/>
    <w:rsid w:val="00AF51C8"/>
    <w:rsid w:val="00B30701"/>
    <w:rsid w:val="00B31A33"/>
    <w:rsid w:val="00B31FE4"/>
    <w:rsid w:val="00B32DE2"/>
    <w:rsid w:val="00B460F1"/>
    <w:rsid w:val="00B4664E"/>
    <w:rsid w:val="00B57ACE"/>
    <w:rsid w:val="00B903BF"/>
    <w:rsid w:val="00B94EA2"/>
    <w:rsid w:val="00BA46A7"/>
    <w:rsid w:val="00BA4B4D"/>
    <w:rsid w:val="00BB17B3"/>
    <w:rsid w:val="00BB473A"/>
    <w:rsid w:val="00BB4A8D"/>
    <w:rsid w:val="00BB5648"/>
    <w:rsid w:val="00BB79A1"/>
    <w:rsid w:val="00BB7AE6"/>
    <w:rsid w:val="00BC315F"/>
    <w:rsid w:val="00BD0167"/>
    <w:rsid w:val="00BD5ECC"/>
    <w:rsid w:val="00BE34AC"/>
    <w:rsid w:val="00BE53F7"/>
    <w:rsid w:val="00BF03AC"/>
    <w:rsid w:val="00BF2448"/>
    <w:rsid w:val="00C02012"/>
    <w:rsid w:val="00C0444A"/>
    <w:rsid w:val="00C1261B"/>
    <w:rsid w:val="00C22731"/>
    <w:rsid w:val="00C32310"/>
    <w:rsid w:val="00C3444F"/>
    <w:rsid w:val="00C357A6"/>
    <w:rsid w:val="00C54C63"/>
    <w:rsid w:val="00C566CB"/>
    <w:rsid w:val="00C56FBB"/>
    <w:rsid w:val="00C64AB4"/>
    <w:rsid w:val="00C6696C"/>
    <w:rsid w:val="00C73CFE"/>
    <w:rsid w:val="00C75C60"/>
    <w:rsid w:val="00C813D9"/>
    <w:rsid w:val="00C863E9"/>
    <w:rsid w:val="00CA5CEA"/>
    <w:rsid w:val="00CB1496"/>
    <w:rsid w:val="00CC0537"/>
    <w:rsid w:val="00CC23D2"/>
    <w:rsid w:val="00CE253A"/>
    <w:rsid w:val="00D34025"/>
    <w:rsid w:val="00D462A2"/>
    <w:rsid w:val="00D50934"/>
    <w:rsid w:val="00D65B1D"/>
    <w:rsid w:val="00D77241"/>
    <w:rsid w:val="00D773A0"/>
    <w:rsid w:val="00D77B39"/>
    <w:rsid w:val="00D818C7"/>
    <w:rsid w:val="00D82503"/>
    <w:rsid w:val="00D85CE5"/>
    <w:rsid w:val="00D85F14"/>
    <w:rsid w:val="00D954AD"/>
    <w:rsid w:val="00D95CCD"/>
    <w:rsid w:val="00DA1A6E"/>
    <w:rsid w:val="00DB35C6"/>
    <w:rsid w:val="00DB7C16"/>
    <w:rsid w:val="00DC35E2"/>
    <w:rsid w:val="00DC6E28"/>
    <w:rsid w:val="00DD093F"/>
    <w:rsid w:val="00DD0D6B"/>
    <w:rsid w:val="00DD1327"/>
    <w:rsid w:val="00DD3A8F"/>
    <w:rsid w:val="00DD60DB"/>
    <w:rsid w:val="00DE075E"/>
    <w:rsid w:val="00DE211C"/>
    <w:rsid w:val="00DF2ED5"/>
    <w:rsid w:val="00E00186"/>
    <w:rsid w:val="00E040BC"/>
    <w:rsid w:val="00E067AB"/>
    <w:rsid w:val="00E13632"/>
    <w:rsid w:val="00E1432C"/>
    <w:rsid w:val="00E14E18"/>
    <w:rsid w:val="00E158A2"/>
    <w:rsid w:val="00E158D4"/>
    <w:rsid w:val="00E23C2C"/>
    <w:rsid w:val="00E319C4"/>
    <w:rsid w:val="00E361D9"/>
    <w:rsid w:val="00E40CFA"/>
    <w:rsid w:val="00E416EF"/>
    <w:rsid w:val="00E43036"/>
    <w:rsid w:val="00E4397C"/>
    <w:rsid w:val="00E52BC8"/>
    <w:rsid w:val="00E71965"/>
    <w:rsid w:val="00E735C0"/>
    <w:rsid w:val="00E7531D"/>
    <w:rsid w:val="00E767F6"/>
    <w:rsid w:val="00E970F9"/>
    <w:rsid w:val="00EA0D48"/>
    <w:rsid w:val="00EA150C"/>
    <w:rsid w:val="00EA3B3B"/>
    <w:rsid w:val="00EA3BFB"/>
    <w:rsid w:val="00EA5F42"/>
    <w:rsid w:val="00EB69B1"/>
    <w:rsid w:val="00EC3A6C"/>
    <w:rsid w:val="00EC74D6"/>
    <w:rsid w:val="00EC7DD4"/>
    <w:rsid w:val="00EE1173"/>
    <w:rsid w:val="00EE1DEA"/>
    <w:rsid w:val="00EE7933"/>
    <w:rsid w:val="00F22141"/>
    <w:rsid w:val="00F23063"/>
    <w:rsid w:val="00F2471C"/>
    <w:rsid w:val="00F32CF7"/>
    <w:rsid w:val="00F35D37"/>
    <w:rsid w:val="00F40146"/>
    <w:rsid w:val="00F42C31"/>
    <w:rsid w:val="00F536CB"/>
    <w:rsid w:val="00F62168"/>
    <w:rsid w:val="00F64BD8"/>
    <w:rsid w:val="00F6555D"/>
    <w:rsid w:val="00F73070"/>
    <w:rsid w:val="00F872C7"/>
    <w:rsid w:val="00F87BF3"/>
    <w:rsid w:val="00F93047"/>
    <w:rsid w:val="00FB0662"/>
    <w:rsid w:val="00FB7E1E"/>
    <w:rsid w:val="00FC1D29"/>
    <w:rsid w:val="00FC7F57"/>
    <w:rsid w:val="00FD2D88"/>
    <w:rsid w:val="00FD3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901FBF"/>
  <w15:docId w15:val="{5B6B4CA0-A6DF-493D-B370-D6D2F8ADE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EastAsia" w:hAnsiTheme="minorHAnsi" w:cstheme="minorBidi"/>
        <w:sz w:val="22"/>
        <w:szCs w:val="22"/>
        <w:lang w:val="zh-CN" w:eastAsia="zh-CN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iPriority="0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0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Pr>
      <w:rFonts w:eastAsiaTheme="minorHAnsi"/>
    </w:rPr>
  </w:style>
  <w:style w:type="paragraph" w:styleId="10">
    <w:name w:val="heading 1"/>
    <w:basedOn w:val="a"/>
    <w:next w:val="a0"/>
    <w:link w:val="11"/>
    <w:uiPriority w:val="9"/>
    <w:qFormat/>
    <w:rsid w:val="00BF03AC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  <w:lang w:val="en-US" w:eastAsia="en-US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BF03AC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  <w:lang w:val="en-US" w:eastAsia="en-US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BF03AC"/>
    <w:pPr>
      <w:keepNext/>
      <w:keepLines/>
      <w:spacing w:before="160" w:after="80" w:line="240" w:lineRule="auto"/>
      <w:outlineLvl w:val="2"/>
    </w:pPr>
    <w:rPr>
      <w:rFonts w:ascii="宋体" w:eastAsiaTheme="majorEastAsia" w:hAnsi="宋体" w:cstheme="majorBidi"/>
      <w:sz w:val="28"/>
      <w:szCs w:val="28"/>
      <w:lang w:val="en-US" w:eastAsia="en-US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BF03AC"/>
    <w:pPr>
      <w:keepNext/>
      <w:keepLines/>
      <w:spacing w:before="80" w:after="40" w:line="240" w:lineRule="auto"/>
      <w:outlineLvl w:val="3"/>
    </w:pPr>
    <w:rPr>
      <w:rFonts w:ascii="宋体" w:eastAsiaTheme="majorEastAsia" w:hAnsi="宋体" w:cstheme="majorBidi"/>
      <w:i/>
      <w:iCs/>
      <w:color w:val="000000" w:themeColor="text1"/>
      <w:sz w:val="21"/>
      <w:szCs w:val="24"/>
      <w:lang w:val="en-US" w:eastAsia="en-US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BF03AC"/>
    <w:pPr>
      <w:keepNext/>
      <w:keepLines/>
      <w:spacing w:before="80" w:after="40" w:line="240" w:lineRule="auto"/>
      <w:outlineLvl w:val="4"/>
    </w:pPr>
    <w:rPr>
      <w:rFonts w:ascii="宋体" w:eastAsiaTheme="majorEastAsia" w:hAnsi="宋体" w:cstheme="majorBidi"/>
      <w:color w:val="000000" w:themeColor="text1"/>
      <w:sz w:val="21"/>
      <w:szCs w:val="24"/>
      <w:lang w:val="en-US" w:eastAsia="en-US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BF03AC"/>
    <w:pPr>
      <w:keepNext/>
      <w:keepLines/>
      <w:spacing w:before="40" w:after="0" w:line="240" w:lineRule="auto"/>
      <w:outlineLvl w:val="5"/>
    </w:pPr>
    <w:rPr>
      <w:rFonts w:ascii="宋体" w:eastAsiaTheme="majorEastAsia" w:hAnsi="宋体" w:cstheme="majorBidi"/>
      <w:i/>
      <w:iCs/>
      <w:color w:val="595959" w:themeColor="text1" w:themeTint="A6"/>
      <w:sz w:val="21"/>
      <w:szCs w:val="24"/>
      <w:lang w:val="en-US" w:eastAsia="en-US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BF03AC"/>
    <w:pPr>
      <w:keepNext/>
      <w:keepLines/>
      <w:spacing w:before="40" w:after="0" w:line="240" w:lineRule="auto"/>
      <w:outlineLvl w:val="6"/>
    </w:pPr>
    <w:rPr>
      <w:rFonts w:ascii="宋体" w:eastAsiaTheme="majorEastAsia" w:hAnsi="宋体" w:cstheme="majorBidi"/>
      <w:color w:val="595959" w:themeColor="text1" w:themeTint="A6"/>
      <w:sz w:val="21"/>
      <w:szCs w:val="24"/>
      <w:lang w:val="en-US" w:eastAsia="en-US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BF03AC"/>
    <w:pPr>
      <w:keepNext/>
      <w:keepLines/>
      <w:spacing w:after="0" w:line="240" w:lineRule="auto"/>
      <w:outlineLvl w:val="7"/>
    </w:pPr>
    <w:rPr>
      <w:rFonts w:ascii="宋体" w:eastAsiaTheme="majorEastAsia" w:hAnsi="宋体" w:cstheme="majorBidi"/>
      <w:i/>
      <w:iCs/>
      <w:color w:val="272727" w:themeColor="text1" w:themeTint="D8"/>
      <w:sz w:val="21"/>
      <w:szCs w:val="24"/>
      <w:lang w:val="en-US" w:eastAsia="en-US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BF03AC"/>
    <w:pPr>
      <w:keepNext/>
      <w:keepLines/>
      <w:spacing w:after="0" w:line="240" w:lineRule="auto"/>
      <w:outlineLvl w:val="8"/>
    </w:pPr>
    <w:rPr>
      <w:rFonts w:ascii="宋体" w:eastAsiaTheme="majorEastAsia" w:hAnsi="宋体" w:cstheme="majorBidi"/>
      <w:color w:val="272727" w:themeColor="text1" w:themeTint="D8"/>
      <w:sz w:val="21"/>
      <w:szCs w:val="24"/>
      <w:lang w:val="en-US" w:eastAsia="en-US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VerbatimChar">
    <w:name w:val="Verbatim Char"/>
    <w:link w:val="SourceCode"/>
    <w:rPr>
      <w:rFonts w:ascii="Consolas" w:hAnsi="Consolas"/>
      <w:sz w:val="22"/>
    </w:rPr>
  </w:style>
  <w:style w:type="paragraph" w:styleId="a4">
    <w:name w:val="header"/>
    <w:basedOn w:val="a"/>
    <w:link w:val="a5"/>
    <w:unhideWhenUsed/>
    <w:rsid w:val="001470E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rsid w:val="001470E7"/>
    <w:rPr>
      <w:rFonts w:eastAsiaTheme="minorHAnsi"/>
      <w:sz w:val="18"/>
      <w:szCs w:val="18"/>
    </w:rPr>
  </w:style>
  <w:style w:type="paragraph" w:styleId="a6">
    <w:name w:val="footer"/>
    <w:basedOn w:val="a"/>
    <w:link w:val="a7"/>
    <w:unhideWhenUsed/>
    <w:rsid w:val="001470E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1"/>
    <w:link w:val="a6"/>
    <w:rsid w:val="001470E7"/>
    <w:rPr>
      <w:rFonts w:eastAsiaTheme="minorHAnsi"/>
      <w:sz w:val="18"/>
      <w:szCs w:val="18"/>
    </w:rPr>
  </w:style>
  <w:style w:type="character" w:styleId="a8">
    <w:name w:val="Placeholder Text"/>
    <w:basedOn w:val="a1"/>
    <w:uiPriority w:val="99"/>
    <w:semiHidden/>
    <w:rsid w:val="000E30BE"/>
    <w:rPr>
      <w:color w:val="666666"/>
    </w:rPr>
  </w:style>
  <w:style w:type="paragraph" w:styleId="a9">
    <w:name w:val="List Paragraph"/>
    <w:basedOn w:val="a"/>
    <w:uiPriority w:val="34"/>
    <w:rsid w:val="0005681E"/>
    <w:pPr>
      <w:ind w:firstLineChars="200" w:firstLine="420"/>
    </w:pPr>
  </w:style>
  <w:style w:type="paragraph" w:styleId="aa">
    <w:name w:val="Normal (Web)"/>
    <w:basedOn w:val="a"/>
    <w:uiPriority w:val="99"/>
    <w:semiHidden/>
    <w:unhideWhenUsed/>
    <w:rsid w:val="00466099"/>
    <w:rPr>
      <w:rFonts w:ascii="Times New Roman" w:hAnsi="Times New Roman" w:cs="Times New Roman"/>
      <w:sz w:val="24"/>
      <w:szCs w:val="24"/>
    </w:rPr>
  </w:style>
  <w:style w:type="paragraph" w:customStyle="1" w:styleId="ab">
    <w:name w:val="大标题"/>
    <w:basedOn w:val="a"/>
    <w:link w:val="ac"/>
    <w:qFormat/>
    <w:rsid w:val="00EC74D6"/>
    <w:pPr>
      <w:spacing w:after="0" w:line="432" w:lineRule="auto"/>
      <w:jc w:val="center"/>
    </w:pPr>
    <w:rPr>
      <w:rFonts w:ascii="Times New Roman" w:eastAsia="宋体" w:hAnsi="Times New Roman" w:cs="Georgia"/>
      <w:sz w:val="32"/>
      <w:szCs w:val="52"/>
    </w:rPr>
  </w:style>
  <w:style w:type="character" w:customStyle="1" w:styleId="ac">
    <w:name w:val="大标题 字符"/>
    <w:basedOn w:val="a1"/>
    <w:link w:val="ab"/>
    <w:rsid w:val="00EC74D6"/>
    <w:rPr>
      <w:rFonts w:ascii="Times New Roman" w:eastAsia="宋体" w:hAnsi="Times New Roman" w:cs="Georgia"/>
      <w:sz w:val="32"/>
      <w:szCs w:val="52"/>
    </w:rPr>
  </w:style>
  <w:style w:type="paragraph" w:customStyle="1" w:styleId="ad">
    <w:name w:val="小标题"/>
    <w:basedOn w:val="a"/>
    <w:link w:val="ae"/>
    <w:qFormat/>
    <w:rsid w:val="007427F2"/>
    <w:pPr>
      <w:spacing w:after="0" w:line="432" w:lineRule="auto"/>
    </w:pPr>
    <w:rPr>
      <w:rFonts w:ascii="Times New Roman" w:eastAsia="宋体" w:hAnsi="Times New Roman" w:cs="Georgia"/>
      <w:sz w:val="24"/>
      <w:szCs w:val="28"/>
    </w:rPr>
  </w:style>
  <w:style w:type="character" w:customStyle="1" w:styleId="ae">
    <w:name w:val="小标题 字符"/>
    <w:basedOn w:val="a1"/>
    <w:link w:val="ad"/>
    <w:rsid w:val="007427F2"/>
    <w:rPr>
      <w:rFonts w:ascii="Times New Roman" w:eastAsia="宋体" w:hAnsi="Times New Roman" w:cs="Georgia"/>
      <w:sz w:val="24"/>
      <w:szCs w:val="28"/>
    </w:rPr>
  </w:style>
  <w:style w:type="paragraph" w:customStyle="1" w:styleId="1">
    <w:name w:val="题目1"/>
    <w:basedOn w:val="a"/>
    <w:link w:val="12"/>
    <w:qFormat/>
    <w:rsid w:val="001168B8"/>
    <w:pPr>
      <w:numPr>
        <w:numId w:val="4"/>
      </w:numPr>
      <w:tabs>
        <w:tab w:val="left" w:pos="2915"/>
        <w:tab w:val="left" w:pos="5390"/>
        <w:tab w:val="left" w:pos="7865"/>
      </w:tabs>
      <w:spacing w:afterLines="70" w:after="70" w:line="336" w:lineRule="auto"/>
      <w:ind w:left="442" w:hanging="442"/>
    </w:pPr>
    <w:rPr>
      <w:rFonts w:ascii="Times New Roman" w:eastAsia="宋体" w:hAnsi="Times New Roman" w:cs="Georgia"/>
      <w:sz w:val="28"/>
      <w:szCs w:val="28"/>
      <w:lang w:val="en-US"/>
    </w:rPr>
  </w:style>
  <w:style w:type="character" w:customStyle="1" w:styleId="12">
    <w:name w:val="题目1 字符"/>
    <w:basedOn w:val="a1"/>
    <w:link w:val="1"/>
    <w:rsid w:val="001168B8"/>
    <w:rPr>
      <w:rFonts w:ascii="Times New Roman" w:eastAsia="宋体" w:hAnsi="Times New Roman" w:cs="Georgia"/>
      <w:sz w:val="28"/>
      <w:szCs w:val="28"/>
      <w:lang w:val="en-US"/>
    </w:rPr>
  </w:style>
  <w:style w:type="paragraph" w:customStyle="1" w:styleId="13">
    <w:name w:val="选项1"/>
    <w:basedOn w:val="a"/>
    <w:link w:val="14"/>
    <w:qFormat/>
    <w:rsid w:val="007427F2"/>
    <w:pPr>
      <w:tabs>
        <w:tab w:val="left" w:pos="2915"/>
        <w:tab w:val="left" w:pos="5390"/>
        <w:tab w:val="left" w:pos="7865"/>
      </w:tabs>
      <w:spacing w:after="0" w:line="360" w:lineRule="auto"/>
      <w:ind w:firstLineChars="200" w:firstLine="200"/>
    </w:pPr>
    <w:rPr>
      <w:rFonts w:ascii="Times New Roman" w:eastAsia="宋体" w:hAnsi="Times New Roman" w:cs="Georgia"/>
      <w:sz w:val="28"/>
      <w:szCs w:val="28"/>
    </w:rPr>
  </w:style>
  <w:style w:type="character" w:customStyle="1" w:styleId="14">
    <w:name w:val="选项1 字符"/>
    <w:basedOn w:val="a1"/>
    <w:link w:val="13"/>
    <w:rsid w:val="007427F2"/>
    <w:rPr>
      <w:rFonts w:ascii="Times New Roman" w:eastAsia="宋体" w:hAnsi="Times New Roman" w:cs="Georgia"/>
      <w:sz w:val="28"/>
      <w:szCs w:val="28"/>
    </w:rPr>
  </w:style>
  <w:style w:type="paragraph" w:customStyle="1" w:styleId="21">
    <w:name w:val="选项2"/>
    <w:basedOn w:val="a"/>
    <w:link w:val="22"/>
    <w:qFormat/>
    <w:rsid w:val="00A3440F"/>
    <w:pPr>
      <w:tabs>
        <w:tab w:val="left" w:pos="5390"/>
      </w:tabs>
      <w:spacing w:after="0" w:line="432" w:lineRule="auto"/>
      <w:ind w:firstLineChars="200" w:firstLine="420"/>
    </w:pPr>
    <w:rPr>
      <w:rFonts w:ascii="Times New Roman" w:eastAsia="宋体" w:hAnsi="Times New Roman" w:cs="Georgia"/>
      <w:sz w:val="21"/>
      <w:szCs w:val="28"/>
    </w:rPr>
  </w:style>
  <w:style w:type="character" w:customStyle="1" w:styleId="22">
    <w:name w:val="选项2 字符"/>
    <w:basedOn w:val="a1"/>
    <w:link w:val="21"/>
    <w:rsid w:val="00A3440F"/>
    <w:rPr>
      <w:rFonts w:ascii="Times New Roman" w:eastAsia="宋体" w:hAnsi="Times New Roman" w:cs="Georgia"/>
      <w:sz w:val="21"/>
      <w:szCs w:val="28"/>
    </w:rPr>
  </w:style>
  <w:style w:type="paragraph" w:customStyle="1" w:styleId="af">
    <w:name w:val="解析"/>
    <w:basedOn w:val="a"/>
    <w:link w:val="af0"/>
    <w:qFormat/>
    <w:rsid w:val="001168B8"/>
    <w:pPr>
      <w:tabs>
        <w:tab w:val="left" w:leader="dot" w:pos="9020"/>
      </w:tabs>
      <w:spacing w:after="0" w:line="360" w:lineRule="auto"/>
      <w:ind w:leftChars="200" w:left="200"/>
    </w:pPr>
    <w:rPr>
      <w:rFonts w:ascii="Times New Roman" w:eastAsia="宋体" w:hAnsi="Times New Roman"/>
      <w:color w:val="4C94D8" w:themeColor="text2" w:themeTint="80"/>
      <w:sz w:val="24"/>
      <w:szCs w:val="28"/>
      <w:lang w:val="en-US"/>
    </w:rPr>
  </w:style>
  <w:style w:type="character" w:customStyle="1" w:styleId="af0">
    <w:name w:val="解析 字符"/>
    <w:basedOn w:val="a1"/>
    <w:link w:val="af"/>
    <w:rsid w:val="001168B8"/>
    <w:rPr>
      <w:rFonts w:ascii="Times New Roman" w:eastAsia="宋体" w:hAnsi="Times New Roman"/>
      <w:color w:val="4C94D8" w:themeColor="text2" w:themeTint="80"/>
      <w:sz w:val="24"/>
      <w:szCs w:val="28"/>
      <w:lang w:val="en-US"/>
    </w:rPr>
  </w:style>
  <w:style w:type="paragraph" w:customStyle="1" w:styleId="23">
    <w:name w:val="解析2"/>
    <w:basedOn w:val="a"/>
    <w:link w:val="24"/>
    <w:rsid w:val="007427F2"/>
    <w:pPr>
      <w:tabs>
        <w:tab w:val="left" w:pos="9072"/>
      </w:tabs>
      <w:spacing w:after="0" w:line="432" w:lineRule="auto"/>
    </w:pPr>
    <w:rPr>
      <w:rFonts w:ascii="Times New Roman" w:eastAsia="宋体" w:hAnsi="Times New Roman"/>
      <w:color w:val="0F9ED5" w:themeColor="accent4"/>
      <w:sz w:val="21"/>
      <w:szCs w:val="21"/>
      <w:lang w:val="en-US"/>
    </w:rPr>
  </w:style>
  <w:style w:type="character" w:customStyle="1" w:styleId="24">
    <w:name w:val="解析2 字符"/>
    <w:basedOn w:val="a1"/>
    <w:link w:val="23"/>
    <w:rsid w:val="007427F2"/>
    <w:rPr>
      <w:rFonts w:ascii="Times New Roman" w:eastAsia="宋体" w:hAnsi="Times New Roman"/>
      <w:color w:val="0F9ED5" w:themeColor="accent4"/>
      <w:sz w:val="21"/>
      <w:szCs w:val="21"/>
      <w:lang w:val="en-US"/>
    </w:rPr>
  </w:style>
  <w:style w:type="character" w:customStyle="1" w:styleId="11">
    <w:name w:val="标题 1 字符"/>
    <w:basedOn w:val="a1"/>
    <w:link w:val="10"/>
    <w:uiPriority w:val="9"/>
    <w:rsid w:val="00BF03AC"/>
    <w:rPr>
      <w:rFonts w:asciiTheme="majorHAnsi" w:eastAsiaTheme="majorEastAsia" w:hAnsiTheme="majorHAnsi" w:cstheme="majorBidi"/>
      <w:color w:val="000000" w:themeColor="text1"/>
      <w:sz w:val="40"/>
      <w:szCs w:val="40"/>
      <w:lang w:val="en-US" w:eastAsia="en-US"/>
    </w:rPr>
  </w:style>
  <w:style w:type="character" w:customStyle="1" w:styleId="20">
    <w:name w:val="标题 2 字符"/>
    <w:basedOn w:val="a1"/>
    <w:link w:val="2"/>
    <w:uiPriority w:val="9"/>
    <w:semiHidden/>
    <w:rsid w:val="00BF03AC"/>
    <w:rPr>
      <w:rFonts w:asciiTheme="majorHAnsi" w:eastAsiaTheme="majorEastAsia" w:hAnsiTheme="majorHAnsi" w:cstheme="majorBidi"/>
      <w:color w:val="000000" w:themeColor="text1"/>
      <w:sz w:val="32"/>
      <w:szCs w:val="32"/>
      <w:lang w:val="en-US" w:eastAsia="en-US"/>
    </w:rPr>
  </w:style>
  <w:style w:type="character" w:customStyle="1" w:styleId="30">
    <w:name w:val="标题 3 字符"/>
    <w:basedOn w:val="a1"/>
    <w:link w:val="3"/>
    <w:uiPriority w:val="9"/>
    <w:semiHidden/>
    <w:rsid w:val="00BF03AC"/>
    <w:rPr>
      <w:rFonts w:ascii="宋体" w:eastAsiaTheme="majorEastAsia" w:hAnsi="宋体" w:cstheme="majorBidi"/>
      <w:sz w:val="28"/>
      <w:szCs w:val="28"/>
      <w:lang w:val="en-US" w:eastAsia="en-US"/>
    </w:rPr>
  </w:style>
  <w:style w:type="character" w:customStyle="1" w:styleId="40">
    <w:name w:val="标题 4 字符"/>
    <w:basedOn w:val="a1"/>
    <w:link w:val="4"/>
    <w:uiPriority w:val="9"/>
    <w:semiHidden/>
    <w:rsid w:val="00BF03AC"/>
    <w:rPr>
      <w:rFonts w:ascii="宋体" w:eastAsiaTheme="majorEastAsia" w:hAnsi="宋体" w:cstheme="majorBidi"/>
      <w:i/>
      <w:iCs/>
      <w:color w:val="000000" w:themeColor="text1"/>
      <w:sz w:val="21"/>
      <w:szCs w:val="24"/>
      <w:lang w:val="en-US" w:eastAsia="en-US"/>
    </w:rPr>
  </w:style>
  <w:style w:type="character" w:customStyle="1" w:styleId="50">
    <w:name w:val="标题 5 字符"/>
    <w:basedOn w:val="a1"/>
    <w:link w:val="5"/>
    <w:uiPriority w:val="9"/>
    <w:semiHidden/>
    <w:rsid w:val="00BF03AC"/>
    <w:rPr>
      <w:rFonts w:ascii="宋体" w:eastAsiaTheme="majorEastAsia" w:hAnsi="宋体" w:cstheme="majorBidi"/>
      <w:color w:val="000000" w:themeColor="text1"/>
      <w:sz w:val="21"/>
      <w:szCs w:val="24"/>
      <w:lang w:val="en-US" w:eastAsia="en-US"/>
    </w:rPr>
  </w:style>
  <w:style w:type="character" w:customStyle="1" w:styleId="60">
    <w:name w:val="标题 6 字符"/>
    <w:basedOn w:val="a1"/>
    <w:link w:val="6"/>
    <w:uiPriority w:val="9"/>
    <w:semiHidden/>
    <w:rsid w:val="00BF03AC"/>
    <w:rPr>
      <w:rFonts w:ascii="宋体" w:eastAsiaTheme="majorEastAsia" w:hAnsi="宋体" w:cstheme="majorBidi"/>
      <w:i/>
      <w:iCs/>
      <w:color w:val="595959" w:themeColor="text1" w:themeTint="A6"/>
      <w:sz w:val="21"/>
      <w:szCs w:val="24"/>
      <w:lang w:val="en-US" w:eastAsia="en-US"/>
    </w:rPr>
  </w:style>
  <w:style w:type="character" w:customStyle="1" w:styleId="70">
    <w:name w:val="标题 7 字符"/>
    <w:basedOn w:val="a1"/>
    <w:link w:val="7"/>
    <w:uiPriority w:val="9"/>
    <w:semiHidden/>
    <w:rsid w:val="00BF03AC"/>
    <w:rPr>
      <w:rFonts w:ascii="宋体" w:eastAsiaTheme="majorEastAsia" w:hAnsi="宋体" w:cstheme="majorBidi"/>
      <w:color w:val="595959" w:themeColor="text1" w:themeTint="A6"/>
      <w:sz w:val="21"/>
      <w:szCs w:val="24"/>
      <w:lang w:val="en-US" w:eastAsia="en-US"/>
    </w:rPr>
  </w:style>
  <w:style w:type="character" w:customStyle="1" w:styleId="80">
    <w:name w:val="标题 8 字符"/>
    <w:basedOn w:val="a1"/>
    <w:link w:val="8"/>
    <w:uiPriority w:val="9"/>
    <w:semiHidden/>
    <w:rsid w:val="00BF03AC"/>
    <w:rPr>
      <w:rFonts w:ascii="宋体" w:eastAsiaTheme="majorEastAsia" w:hAnsi="宋体" w:cstheme="majorBidi"/>
      <w:i/>
      <w:iCs/>
      <w:color w:val="272727" w:themeColor="text1" w:themeTint="D8"/>
      <w:sz w:val="21"/>
      <w:szCs w:val="24"/>
      <w:lang w:val="en-US" w:eastAsia="en-US"/>
    </w:rPr>
  </w:style>
  <w:style w:type="character" w:customStyle="1" w:styleId="90">
    <w:name w:val="标题 9 字符"/>
    <w:basedOn w:val="a1"/>
    <w:link w:val="9"/>
    <w:uiPriority w:val="9"/>
    <w:semiHidden/>
    <w:rsid w:val="00BF03AC"/>
    <w:rPr>
      <w:rFonts w:ascii="宋体" w:eastAsiaTheme="majorEastAsia" w:hAnsi="宋体" w:cstheme="majorBidi"/>
      <w:color w:val="272727" w:themeColor="text1" w:themeTint="D8"/>
      <w:sz w:val="21"/>
      <w:szCs w:val="24"/>
      <w:lang w:val="en-US" w:eastAsia="en-US"/>
    </w:rPr>
  </w:style>
  <w:style w:type="paragraph" w:customStyle="1" w:styleId="Compact">
    <w:name w:val="Compact"/>
    <w:qFormat/>
    <w:rsid w:val="00BF03AC"/>
    <w:pPr>
      <w:spacing w:before="36" w:after="36" w:line="240" w:lineRule="auto"/>
    </w:pPr>
    <w:rPr>
      <w:rFonts w:asciiTheme="minorHAnsi"/>
      <w:sz w:val="24"/>
      <w:szCs w:val="24"/>
      <w:lang w:val="en-US" w:eastAsia="en-US"/>
    </w:rPr>
  </w:style>
  <w:style w:type="paragraph" w:styleId="a0">
    <w:name w:val="Body Text"/>
    <w:basedOn w:val="a"/>
    <w:link w:val="af1"/>
    <w:qFormat/>
    <w:rsid w:val="00BF03AC"/>
    <w:pPr>
      <w:spacing w:before="180" w:after="180" w:line="312" w:lineRule="auto"/>
    </w:pPr>
    <w:rPr>
      <w:rFonts w:ascii="宋体" w:eastAsia="宋体" w:hAnsi="宋体"/>
      <w:sz w:val="21"/>
      <w:szCs w:val="24"/>
      <w:lang w:val="en-US" w:eastAsia="en-US"/>
    </w:rPr>
  </w:style>
  <w:style w:type="character" w:customStyle="1" w:styleId="af1">
    <w:name w:val="正文文本 字符"/>
    <w:basedOn w:val="a1"/>
    <w:link w:val="a0"/>
    <w:rsid w:val="00BF03AC"/>
    <w:rPr>
      <w:rFonts w:ascii="宋体" w:eastAsia="宋体" w:hAnsi="宋体"/>
      <w:sz w:val="21"/>
      <w:szCs w:val="24"/>
      <w:lang w:val="en-US" w:eastAsia="en-US"/>
    </w:rPr>
  </w:style>
  <w:style w:type="paragraph" w:customStyle="1" w:styleId="FirstParagraph">
    <w:name w:val="First Paragraph"/>
    <w:basedOn w:val="a0"/>
    <w:next w:val="a0"/>
    <w:qFormat/>
    <w:rsid w:val="00BF03AC"/>
  </w:style>
  <w:style w:type="paragraph" w:styleId="af2">
    <w:name w:val="Title"/>
    <w:basedOn w:val="a"/>
    <w:next w:val="a0"/>
    <w:link w:val="af3"/>
    <w:uiPriority w:val="10"/>
    <w:qFormat/>
    <w:rsid w:val="00BF03A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  <w:lang w:val="en-US" w:eastAsia="en-US"/>
    </w:rPr>
  </w:style>
  <w:style w:type="character" w:customStyle="1" w:styleId="af3">
    <w:name w:val="标题 字符"/>
    <w:basedOn w:val="a1"/>
    <w:link w:val="af2"/>
    <w:uiPriority w:val="10"/>
    <w:rsid w:val="00BF03AC"/>
    <w:rPr>
      <w:rFonts w:asciiTheme="majorHAnsi" w:eastAsiaTheme="majorEastAsia" w:hAnsiTheme="majorHAnsi" w:cstheme="majorBidi"/>
      <w:sz w:val="56"/>
      <w:szCs w:val="56"/>
      <w:lang w:val="en-US" w:eastAsia="en-US"/>
    </w:rPr>
  </w:style>
  <w:style w:type="paragraph" w:styleId="af4">
    <w:name w:val="Subtitle"/>
    <w:basedOn w:val="af2"/>
    <w:next w:val="a0"/>
    <w:link w:val="af5"/>
    <w:uiPriority w:val="11"/>
    <w:qFormat/>
    <w:rsid w:val="00BF03AC"/>
    <w:pPr>
      <w:numPr>
        <w:ilvl w:val="1"/>
      </w:numPr>
    </w:pPr>
    <w:rPr>
      <w:spacing w:val="15"/>
      <w:sz w:val="28"/>
      <w:szCs w:val="28"/>
    </w:rPr>
  </w:style>
  <w:style w:type="character" w:customStyle="1" w:styleId="af5">
    <w:name w:val="副标题 字符"/>
    <w:basedOn w:val="a1"/>
    <w:link w:val="af4"/>
    <w:uiPriority w:val="11"/>
    <w:rsid w:val="00BF03AC"/>
    <w:rPr>
      <w:rFonts w:asciiTheme="majorHAnsi" w:eastAsiaTheme="majorEastAsia" w:hAnsiTheme="majorHAnsi" w:cstheme="majorBidi"/>
      <w:spacing w:val="15"/>
      <w:sz w:val="28"/>
      <w:szCs w:val="28"/>
      <w:lang w:val="en-US" w:eastAsia="en-US"/>
    </w:rPr>
  </w:style>
  <w:style w:type="paragraph" w:customStyle="1" w:styleId="Author">
    <w:name w:val="Author"/>
    <w:basedOn w:val="af2"/>
    <w:next w:val="a0"/>
    <w:qFormat/>
    <w:rsid w:val="00BF03AC"/>
  </w:style>
  <w:style w:type="paragraph" w:styleId="af6">
    <w:name w:val="Date"/>
    <w:basedOn w:val="af2"/>
    <w:next w:val="a0"/>
    <w:link w:val="af7"/>
    <w:qFormat/>
    <w:rsid w:val="00BF03AC"/>
    <w:pPr>
      <w:keepNext/>
      <w:keepLines/>
    </w:pPr>
    <w:rPr>
      <w:sz w:val="24"/>
      <w:szCs w:val="24"/>
    </w:rPr>
  </w:style>
  <w:style w:type="character" w:customStyle="1" w:styleId="af7">
    <w:name w:val="日期 字符"/>
    <w:basedOn w:val="a1"/>
    <w:link w:val="af6"/>
    <w:rsid w:val="00BF03AC"/>
    <w:rPr>
      <w:rFonts w:asciiTheme="majorHAnsi" w:eastAsiaTheme="majorEastAsia" w:hAnsiTheme="majorHAnsi" w:cstheme="majorBidi"/>
      <w:sz w:val="24"/>
      <w:szCs w:val="24"/>
      <w:lang w:val="en-US" w:eastAsia="en-US"/>
    </w:rPr>
  </w:style>
  <w:style w:type="paragraph" w:customStyle="1" w:styleId="AbstractTitle">
    <w:name w:val="Abstract Title"/>
    <w:basedOn w:val="a"/>
    <w:next w:val="Abstract"/>
    <w:qFormat/>
    <w:rsid w:val="00BF03AC"/>
    <w:pPr>
      <w:keepNext/>
      <w:keepLines/>
      <w:spacing w:before="300" w:after="0" w:line="240" w:lineRule="auto"/>
      <w:jc w:val="center"/>
    </w:pPr>
    <w:rPr>
      <w:rFonts w:ascii="宋体" w:eastAsia="宋体" w:hAnsi="宋体"/>
      <w:b/>
      <w:sz w:val="20"/>
      <w:szCs w:val="20"/>
      <w:lang w:val="en-US" w:eastAsia="en-US"/>
    </w:rPr>
  </w:style>
  <w:style w:type="paragraph" w:customStyle="1" w:styleId="Abstract">
    <w:name w:val="Abstract"/>
    <w:basedOn w:val="a"/>
    <w:next w:val="a0"/>
    <w:qFormat/>
    <w:rsid w:val="00BF03AC"/>
    <w:pPr>
      <w:keepNext/>
      <w:keepLines/>
      <w:spacing w:before="100" w:after="300" w:line="240" w:lineRule="auto"/>
    </w:pPr>
    <w:rPr>
      <w:rFonts w:ascii="宋体" w:eastAsia="宋体" w:hAnsi="宋体"/>
      <w:sz w:val="20"/>
      <w:szCs w:val="20"/>
      <w:lang w:val="en-US" w:eastAsia="en-US"/>
    </w:rPr>
  </w:style>
  <w:style w:type="paragraph" w:styleId="af8">
    <w:name w:val="Bibliography"/>
    <w:basedOn w:val="a"/>
    <w:qFormat/>
    <w:rsid w:val="00BF03AC"/>
    <w:pPr>
      <w:spacing w:after="200" w:line="240" w:lineRule="auto"/>
    </w:pPr>
    <w:rPr>
      <w:rFonts w:ascii="宋体" w:eastAsia="宋体" w:hAnsi="宋体"/>
      <w:sz w:val="21"/>
      <w:szCs w:val="24"/>
      <w:lang w:val="en-US" w:eastAsia="en-US"/>
    </w:rPr>
  </w:style>
  <w:style w:type="paragraph" w:styleId="af9">
    <w:name w:val="Block Text"/>
    <w:basedOn w:val="a0"/>
    <w:next w:val="a0"/>
    <w:uiPriority w:val="9"/>
    <w:unhideWhenUsed/>
    <w:qFormat/>
    <w:rsid w:val="00BF03AC"/>
    <w:pPr>
      <w:spacing w:before="100" w:after="100"/>
      <w:ind w:left="480" w:right="480"/>
    </w:pPr>
  </w:style>
  <w:style w:type="paragraph" w:styleId="afa">
    <w:name w:val="footnote text"/>
    <w:basedOn w:val="a"/>
    <w:link w:val="afb"/>
    <w:uiPriority w:val="9"/>
    <w:unhideWhenUsed/>
    <w:qFormat/>
    <w:rsid w:val="00BF03AC"/>
    <w:pPr>
      <w:spacing w:after="200" w:line="240" w:lineRule="auto"/>
    </w:pPr>
    <w:rPr>
      <w:rFonts w:ascii="宋体" w:eastAsia="宋体" w:hAnsi="宋体"/>
      <w:sz w:val="21"/>
      <w:szCs w:val="24"/>
      <w:lang w:val="en-US" w:eastAsia="en-US"/>
    </w:rPr>
  </w:style>
  <w:style w:type="character" w:customStyle="1" w:styleId="afb">
    <w:name w:val="脚注文本 字符"/>
    <w:basedOn w:val="a1"/>
    <w:link w:val="afa"/>
    <w:uiPriority w:val="9"/>
    <w:rsid w:val="00BF03AC"/>
    <w:rPr>
      <w:rFonts w:ascii="宋体" w:eastAsia="宋体" w:hAnsi="宋体"/>
      <w:sz w:val="21"/>
      <w:szCs w:val="24"/>
      <w:lang w:val="en-US" w:eastAsia="en-US"/>
    </w:rPr>
  </w:style>
  <w:style w:type="paragraph" w:customStyle="1" w:styleId="FootnoteBlockText">
    <w:name w:val="Footnote Block Text"/>
    <w:basedOn w:val="afa"/>
    <w:next w:val="afa"/>
    <w:uiPriority w:val="9"/>
    <w:unhideWhenUsed/>
    <w:qFormat/>
    <w:rsid w:val="00BF03AC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BF03AC"/>
    <w:pPr>
      <w:spacing w:after="200" w:line="240" w:lineRule="auto"/>
    </w:pPr>
    <w:rPr>
      <w:rFonts w:asciiTheme="minorHAnsi"/>
      <w:sz w:val="24"/>
      <w:szCs w:val="24"/>
      <w:lang w:val="en-US"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rsid w:val="00BF03AC"/>
    <w:pPr>
      <w:keepNext/>
      <w:keepLines/>
      <w:spacing w:after="0" w:line="288" w:lineRule="auto"/>
    </w:pPr>
    <w:rPr>
      <w:rFonts w:ascii="宋体" w:eastAsia="宋体" w:hAnsi="宋体"/>
      <w:b/>
      <w:sz w:val="21"/>
      <w:szCs w:val="24"/>
      <w:lang w:val="en-US" w:eastAsia="en-US"/>
    </w:rPr>
  </w:style>
  <w:style w:type="paragraph" w:customStyle="1" w:styleId="Definition">
    <w:name w:val="Definition"/>
    <w:basedOn w:val="a"/>
    <w:rsid w:val="00BF03AC"/>
    <w:pPr>
      <w:spacing w:after="200" w:line="312" w:lineRule="auto"/>
    </w:pPr>
    <w:rPr>
      <w:rFonts w:ascii="宋体" w:eastAsia="宋体" w:hAnsi="宋体"/>
      <w:sz w:val="21"/>
      <w:szCs w:val="24"/>
      <w:lang w:val="en-US" w:eastAsia="en-US"/>
    </w:rPr>
  </w:style>
  <w:style w:type="paragraph" w:styleId="afc">
    <w:name w:val="caption"/>
    <w:basedOn w:val="a"/>
    <w:link w:val="afd"/>
    <w:rsid w:val="00BF03AC"/>
    <w:pPr>
      <w:spacing w:line="240" w:lineRule="auto"/>
    </w:pPr>
    <w:rPr>
      <w:rFonts w:ascii="宋体" w:eastAsia="宋体" w:hAnsi="宋体"/>
      <w:i/>
      <w:sz w:val="21"/>
      <w:szCs w:val="24"/>
      <w:lang w:val="en-US" w:eastAsia="en-US"/>
    </w:rPr>
  </w:style>
  <w:style w:type="paragraph" w:customStyle="1" w:styleId="TableCaption">
    <w:name w:val="Table Caption"/>
    <w:basedOn w:val="afc"/>
    <w:rsid w:val="00BF03AC"/>
    <w:pPr>
      <w:keepNext/>
    </w:pPr>
  </w:style>
  <w:style w:type="paragraph" w:customStyle="1" w:styleId="ImageCaption">
    <w:name w:val="Image Caption"/>
    <w:basedOn w:val="afc"/>
    <w:rsid w:val="00BF03AC"/>
  </w:style>
  <w:style w:type="paragraph" w:customStyle="1" w:styleId="Figure">
    <w:name w:val="Figure"/>
    <w:basedOn w:val="a"/>
    <w:rsid w:val="00BF03AC"/>
    <w:pPr>
      <w:spacing w:after="200" w:line="240" w:lineRule="auto"/>
    </w:pPr>
    <w:rPr>
      <w:rFonts w:ascii="宋体" w:eastAsia="宋体" w:hAnsi="宋体"/>
      <w:sz w:val="21"/>
      <w:szCs w:val="24"/>
      <w:lang w:val="en-US" w:eastAsia="en-US"/>
    </w:rPr>
  </w:style>
  <w:style w:type="paragraph" w:customStyle="1" w:styleId="CaptionedFigure">
    <w:name w:val="Captioned Figure"/>
    <w:basedOn w:val="Figure"/>
    <w:rsid w:val="00BF03AC"/>
    <w:pPr>
      <w:keepNext/>
    </w:pPr>
  </w:style>
  <w:style w:type="character" w:customStyle="1" w:styleId="afd">
    <w:name w:val="题注 字符"/>
    <w:basedOn w:val="a1"/>
    <w:link w:val="afc"/>
    <w:rsid w:val="00BF03AC"/>
    <w:rPr>
      <w:rFonts w:ascii="宋体" w:eastAsia="宋体" w:hAnsi="宋体"/>
      <w:i/>
      <w:sz w:val="21"/>
      <w:szCs w:val="24"/>
      <w:lang w:val="en-US" w:eastAsia="en-US"/>
    </w:rPr>
  </w:style>
  <w:style w:type="character" w:customStyle="1" w:styleId="SectionNumber">
    <w:name w:val="Section Number"/>
    <w:basedOn w:val="afd"/>
    <w:rsid w:val="00BF03AC"/>
    <w:rPr>
      <w:rFonts w:ascii="宋体" w:eastAsia="宋体" w:hAnsi="宋体"/>
      <w:i/>
      <w:sz w:val="21"/>
      <w:szCs w:val="24"/>
      <w:lang w:val="en-US" w:eastAsia="en-US"/>
    </w:rPr>
  </w:style>
  <w:style w:type="character" w:styleId="afe">
    <w:name w:val="footnote reference"/>
    <w:basedOn w:val="afd"/>
    <w:rsid w:val="00BF03AC"/>
    <w:rPr>
      <w:rFonts w:ascii="宋体" w:eastAsia="宋体" w:hAnsi="宋体"/>
      <w:i/>
      <w:sz w:val="21"/>
      <w:szCs w:val="24"/>
      <w:vertAlign w:val="superscript"/>
      <w:lang w:val="en-US" w:eastAsia="en-US"/>
    </w:rPr>
  </w:style>
  <w:style w:type="character" w:styleId="aff">
    <w:name w:val="Hyperlink"/>
    <w:basedOn w:val="afd"/>
    <w:rsid w:val="00BF03AC"/>
    <w:rPr>
      <w:rFonts w:ascii="宋体" w:eastAsia="宋体" w:hAnsi="宋体"/>
      <w:i/>
      <w:color w:val="156082" w:themeColor="accent1"/>
      <w:sz w:val="21"/>
      <w:szCs w:val="24"/>
      <w:lang w:val="en-US" w:eastAsia="en-US"/>
    </w:rPr>
  </w:style>
  <w:style w:type="paragraph" w:styleId="TOC">
    <w:name w:val="TOC Heading"/>
    <w:basedOn w:val="10"/>
    <w:next w:val="a0"/>
    <w:uiPriority w:val="39"/>
    <w:unhideWhenUsed/>
    <w:qFormat/>
    <w:rsid w:val="00BF03AC"/>
    <w:pPr>
      <w:spacing w:before="240" w:line="259" w:lineRule="auto"/>
      <w:outlineLvl w:val="9"/>
    </w:pPr>
  </w:style>
  <w:style w:type="table" w:styleId="aff0">
    <w:name w:val="Table Grid"/>
    <w:rsid w:val="00BF03AC"/>
    <w:pPr>
      <w:spacing w:after="0" w:line="240" w:lineRule="auto"/>
    </w:pPr>
    <w:rPr>
      <w:rFonts w:asciiTheme="minorHAnsi"/>
      <w:sz w:val="24"/>
      <w:szCs w:val="24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SourceCode">
    <w:name w:val="Source Code"/>
    <w:link w:val="VerbatimChar"/>
    <w:rsid w:val="00BF03AC"/>
    <w:pPr>
      <w:wordWrap w:val="0"/>
      <w:spacing w:after="200" w:line="240" w:lineRule="auto"/>
    </w:pPr>
    <w:rPr>
      <w:rFonts w:ascii="Consolas" w:hAnsi="Consolas"/>
    </w:rPr>
  </w:style>
  <w:style w:type="character" w:customStyle="1" w:styleId="KeywordTok">
    <w:name w:val="KeywordTok"/>
    <w:basedOn w:val="VerbatimChar"/>
    <w:rsid w:val="00BF03AC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sid w:val="00BF03AC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sid w:val="00BF03AC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sid w:val="00BF03AC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sid w:val="00BF03AC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sid w:val="00BF03AC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sid w:val="00BF03AC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sid w:val="00BF03AC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sid w:val="00BF03AC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sid w:val="00BF03AC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sid w:val="00BF03AC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sid w:val="00BF03AC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sid w:val="00BF03AC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sid w:val="00BF03AC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sid w:val="00BF03AC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sid w:val="00BF03AC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sid w:val="00BF03AC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sid w:val="00BF03AC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sid w:val="00BF03AC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sid w:val="00BF03AC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sid w:val="00BF03AC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sid w:val="00BF03AC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sid w:val="00BF03AC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sid w:val="00BF03AC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sid w:val="00BF03AC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sid w:val="00BF03AC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sid w:val="00BF03AC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sid w:val="00BF03AC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sid w:val="00BF03AC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sid w:val="00BF03AC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sid w:val="00BF03AC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06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2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7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7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7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2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7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1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8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7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35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1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8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ven\OneDrive\&#26700;&#38754;\A4&#26399;&#26411;&#35299;&#26512;&#27169;&#26495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D5919F-660A-4814-BFDF-DD02EC8645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A4期末解析模板.dotx</Template>
  <TotalTime>40</TotalTime>
  <Pages>7</Pages>
  <Words>1137</Words>
  <Characters>6484</Characters>
  <Application>Microsoft Office Word</Application>
  <DocSecurity>0</DocSecurity>
  <Lines>54</Lines>
  <Paragraphs>15</Paragraphs>
  <ScaleCrop>false</ScaleCrop>
  <Company/>
  <LinksUpToDate>false</LinksUpToDate>
  <CharactersWithSpaces>7606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你今天开心吗</dc:creator>
  <cp:keywords>html-to-docx</cp:keywords>
  <dc:description/>
  <cp:lastModifiedBy>开心吗 你今天</cp:lastModifiedBy>
  <cp:revision>1</cp:revision>
  <cp:lastPrinted>2025-01-26T14:47:00Z</cp:lastPrinted>
  <dcterms:created xsi:type="dcterms:W3CDTF">2026-07-21T15:16:00Z</dcterms:created>
  <dcterms:modified xsi:type="dcterms:W3CDTF">2026-07-21T15:56:00Z</dcterms:modified>
</cp:coreProperties>
</file>